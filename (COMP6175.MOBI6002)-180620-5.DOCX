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258"/>
        <w:gridCol w:w="1174"/>
        <w:gridCol w:w="2516"/>
        <w:gridCol w:w="1799"/>
        <w:gridCol w:w="1626"/>
        <w:gridCol w:w="2209"/>
      </w:tblGrid>
      <w:tr w:rsidR="0064648A" w14:paraId="5789B994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282C38E" w14:textId="77777777" w:rsidR="000D63FD" w:rsidRPr="00D638CE" w:rsidRDefault="0097312A" w:rsidP="003002AF">
            <w:pPr>
              <w:jc w:val="center"/>
              <w:rPr>
                <w:rFonts w:ascii="Arial" w:hAnsi="Arial" w:cs="Arial"/>
                <w:b/>
              </w:rPr>
            </w:pPr>
            <w:r w:rsidRPr="00D638CE">
              <w:rPr>
                <w:rFonts w:ascii="Arial" w:hAnsi="Arial" w:cs="Arial"/>
                <w:b/>
              </w:rPr>
              <w:t xml:space="preserve">Ujian Akhir Praktikum - Semester Genap </w:t>
            </w:r>
            <w:r w:rsidR="00FE104C" w:rsidRPr="00D638CE">
              <w:rPr>
                <w:rFonts w:ascii="Arial" w:hAnsi="Arial" w:cs="Arial"/>
                <w:b/>
              </w:rPr>
              <w:t>2019</w:t>
            </w:r>
            <w:r w:rsidRPr="00D638CE">
              <w:rPr>
                <w:rFonts w:ascii="Arial" w:hAnsi="Arial" w:cs="Arial"/>
                <w:b/>
              </w:rPr>
              <w:t>/</w:t>
            </w:r>
            <w:r w:rsidR="00FE104C" w:rsidRPr="00D638CE">
              <w:rPr>
                <w:rFonts w:ascii="Arial" w:hAnsi="Arial" w:cs="Arial"/>
                <w:b/>
              </w:rPr>
              <w:t>2020</w:t>
            </w:r>
          </w:p>
          <w:p w14:paraId="7D94FBB8" w14:textId="77777777" w:rsidR="000D63FD" w:rsidRPr="00D638CE" w:rsidRDefault="0097312A" w:rsidP="003002AF">
            <w:pPr>
              <w:jc w:val="center"/>
              <w:rPr>
                <w:rFonts w:ascii="Arial" w:hAnsi="Arial" w:cs="Arial"/>
                <w:b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 xml:space="preserve">Practicum Final Exam - Even Semester Year </w:t>
            </w:r>
            <w:r w:rsidR="00FE104C" w:rsidRPr="00D638CE">
              <w:rPr>
                <w:rFonts w:ascii="Arial" w:hAnsi="Arial" w:cs="Arial"/>
                <w:i/>
                <w:sz w:val="16"/>
              </w:rPr>
              <w:t>2019</w:t>
            </w:r>
            <w:r w:rsidRPr="00D638CE">
              <w:rPr>
                <w:rFonts w:ascii="Arial" w:hAnsi="Arial" w:cs="Arial"/>
                <w:i/>
                <w:sz w:val="16"/>
              </w:rPr>
              <w:t>/</w:t>
            </w:r>
            <w:r w:rsidR="00FE104C" w:rsidRPr="00D638CE">
              <w:rPr>
                <w:rFonts w:ascii="Arial" w:hAnsi="Arial" w:cs="Arial"/>
                <w:i/>
                <w:sz w:val="16"/>
              </w:rPr>
              <w:t>2020</w:t>
            </w:r>
          </w:p>
        </w:tc>
      </w:tr>
      <w:tr w:rsidR="0064648A" w14:paraId="42D06FC7" w14:textId="77777777" w:rsidTr="00143187">
        <w:trPr>
          <w:cantSplit/>
          <w:trHeight w:val="576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A146CB" w14:textId="77777777" w:rsidR="000D63FD" w:rsidRPr="00D638CE" w:rsidRDefault="0097312A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Matakuliah</w:t>
            </w:r>
          </w:p>
          <w:p w14:paraId="1B25C665" w14:textId="77777777" w:rsidR="000D63FD" w:rsidRPr="00D638CE" w:rsidRDefault="0097312A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338D2B5" w14:textId="77777777" w:rsidR="0024724B" w:rsidRPr="0024724B" w:rsidRDefault="0097312A" w:rsidP="0024724B">
            <w:pPr>
              <w:rPr>
                <w:rFonts w:ascii="Arial" w:hAnsi="Arial" w:cs="Arial"/>
                <w:b/>
                <w:sz w:val="20"/>
              </w:rPr>
            </w:pPr>
            <w:r w:rsidRPr="0024724B">
              <w:rPr>
                <w:rFonts w:ascii="Arial" w:hAnsi="Arial" w:cs="Arial"/>
                <w:b/>
                <w:sz w:val="20"/>
              </w:rPr>
              <w:t>COMP6175 - Object Oriented Programming</w:t>
            </w:r>
          </w:p>
          <w:p w14:paraId="05F81E35" w14:textId="77777777" w:rsidR="00B97FD8" w:rsidRPr="00D638CE" w:rsidRDefault="0097312A" w:rsidP="00C40EB4">
            <w:pPr>
              <w:rPr>
                <w:rFonts w:ascii="Arial" w:hAnsi="Arial" w:cs="Arial"/>
                <w:b/>
                <w:sz w:val="20"/>
              </w:rPr>
            </w:pPr>
            <w:r w:rsidRPr="0024724B">
              <w:rPr>
                <w:rFonts w:ascii="Arial" w:hAnsi="Arial" w:cs="Arial"/>
                <w:b/>
                <w:sz w:val="20"/>
              </w:rPr>
              <w:t>MOBI6002 - Mobile Object Oriented Programming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AAB906D" w14:textId="77777777" w:rsidR="000D63FD" w:rsidRPr="00D638CE" w:rsidRDefault="0097312A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</w:rPr>
            </w:pPr>
            <w:r w:rsidRPr="00D638CE">
              <w:rPr>
                <w:noProof/>
              </w:rPr>
              <w:drawing>
                <wp:inline distT="0" distB="0" distL="0" distR="0" wp14:anchorId="63119963" wp14:editId="35364900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03234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48A" w14:paraId="195B6D6A" w14:textId="77777777" w:rsidTr="00CB38B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515CF863" w14:textId="77777777" w:rsidR="001C06F6" w:rsidRPr="00D638CE" w:rsidRDefault="0097312A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Kelas</w:t>
            </w:r>
          </w:p>
          <w:p w14:paraId="76B1D8A9" w14:textId="77777777" w:rsidR="001C06F6" w:rsidRPr="00D638CE" w:rsidRDefault="0097312A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FD1BE69" w14:textId="77777777" w:rsidR="001C06F6" w:rsidRPr="00D638CE" w:rsidRDefault="0097312A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638CE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7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C829517" w14:textId="6EE316C9" w:rsidR="001C06F6" w:rsidRPr="00D638CE" w:rsidRDefault="00161A04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161A04">
              <w:rPr>
                <w:rFonts w:ascii="Arial" w:hAnsi="Arial" w:cs="Arial"/>
                <w:b/>
                <w:sz w:val="18"/>
                <w:szCs w:val="18"/>
              </w:rPr>
              <w:t>B301 / B501 / B801 / BA02 / BB01 / BB08 / BB26 / BC08 / BH01 / BJ01 / BK01 / BO01 / BR01 / BV01 / BW01 / SA01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9E701E" w14:textId="77777777" w:rsidR="001F0AE1" w:rsidRDefault="0097312A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Tanggal Mulai</w:t>
            </w:r>
          </w:p>
          <w:p w14:paraId="014003CC" w14:textId="77777777" w:rsidR="001C06F6" w:rsidRPr="00D638CE" w:rsidRDefault="0097312A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Start Date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FDE54DF" w14:textId="47228BD1" w:rsidR="001C06F6" w:rsidRPr="00D638CE" w:rsidRDefault="0097312A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 w:rsidRPr="00D638CE">
              <w:rPr>
                <w:rFonts w:ascii="Arial" w:hAnsi="Arial" w:cs="Arial"/>
                <w:b/>
                <w:sz w:val="18"/>
              </w:rPr>
              <w:t xml:space="preserve">: </w:t>
            </w:r>
            <w:r w:rsidR="00243EA6">
              <w:rPr>
                <w:rFonts w:ascii="Arial" w:hAnsi="Arial" w:cs="Arial"/>
                <w:b/>
                <w:sz w:val="18"/>
              </w:rPr>
              <w:t>1</w:t>
            </w:r>
            <w:r w:rsidR="00ED730A">
              <w:rPr>
                <w:rFonts w:ascii="Arial" w:hAnsi="Arial" w:cs="Arial"/>
                <w:b/>
                <w:sz w:val="18"/>
              </w:rPr>
              <w:t>8</w:t>
            </w:r>
            <w:r w:rsidR="006B7A09" w:rsidRPr="00D638CE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F6AA57C" w14:textId="77777777" w:rsidR="001C06F6" w:rsidRPr="00D638CE" w:rsidRDefault="001C06F6" w:rsidP="00C47E5A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64648A" w14:paraId="218E78F9" w14:textId="77777777" w:rsidTr="00CB38B6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38131C1" w14:textId="77777777" w:rsidR="001C06F6" w:rsidRPr="00D638CE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5EA66E" w14:textId="77777777" w:rsidR="001C06F6" w:rsidRPr="00D638CE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70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3CAB0" w14:textId="77777777" w:rsidR="001C06F6" w:rsidRPr="00D638CE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239E2D" w14:textId="77777777" w:rsidR="001C06F6" w:rsidRPr="00D638CE" w:rsidRDefault="0097312A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Waktu Mulai</w:t>
            </w:r>
          </w:p>
          <w:p w14:paraId="4977EED3" w14:textId="77777777" w:rsidR="001C06F6" w:rsidRPr="00D638CE" w:rsidRDefault="0097312A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Start Time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91203A0" w14:textId="60DCE8D8" w:rsidR="001C06F6" w:rsidRPr="00D638CE" w:rsidRDefault="0097312A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</w:rPr>
            </w:pPr>
            <w:r w:rsidRPr="00D638CE">
              <w:rPr>
                <w:rFonts w:ascii="Arial" w:hAnsi="Arial" w:cs="Arial"/>
                <w:b/>
                <w:sz w:val="18"/>
              </w:rPr>
              <w:t xml:space="preserve">: </w:t>
            </w:r>
            <w:r w:rsidR="00581B61" w:rsidRPr="00D638CE">
              <w:rPr>
                <w:rFonts w:ascii="Arial" w:hAnsi="Arial" w:cs="Arial"/>
                <w:b/>
                <w:sz w:val="18"/>
              </w:rPr>
              <w:t>1</w:t>
            </w:r>
            <w:r w:rsidR="00161A04">
              <w:rPr>
                <w:rFonts w:ascii="Arial" w:hAnsi="Arial" w:cs="Arial"/>
                <w:b/>
                <w:sz w:val="18"/>
              </w:rPr>
              <w:t>5</w:t>
            </w:r>
            <w:r w:rsidR="00581B61" w:rsidRPr="00D638CE">
              <w:rPr>
                <w:rFonts w:ascii="Arial" w:hAnsi="Arial" w:cs="Arial"/>
                <w:b/>
                <w:sz w:val="18"/>
              </w:rPr>
              <w:t>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321C4F9" w14:textId="77777777" w:rsidR="001C06F6" w:rsidRPr="00D638CE" w:rsidRDefault="001C06F6" w:rsidP="00C47E5A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64648A" w14:paraId="6E0E2B6F" w14:textId="77777777" w:rsidTr="0095265C">
        <w:trPr>
          <w:cantSplit/>
          <w:trHeight w:val="1224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71C3AD3D" w14:textId="77777777" w:rsidR="001C06F6" w:rsidRPr="00D638CE" w:rsidRDefault="0097312A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Dosen</w:t>
            </w:r>
          </w:p>
          <w:p w14:paraId="7AD9F39E" w14:textId="77777777" w:rsidR="001C06F6" w:rsidRPr="00D638CE" w:rsidRDefault="0097312A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663FB59" w14:textId="77777777" w:rsidR="001C06F6" w:rsidRPr="00D638CE" w:rsidRDefault="0097312A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D638CE"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70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25E8891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D0208 - Drs. Agus Prahono, M.Eng.Sc.</w:t>
            </w:r>
          </w:p>
          <w:p w14:paraId="7FA9D852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D1828 - Hendra, S.Kom., M.T.</w:t>
            </w:r>
          </w:p>
          <w:p w14:paraId="31DCC418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D2425 - Ir. Yasri, M.T.</w:t>
            </w:r>
          </w:p>
          <w:p w14:paraId="7D5B9253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D3174 - Dr. Budi Yulianto, S.Kom., M.M., CBA.</w:t>
            </w:r>
          </w:p>
          <w:p w14:paraId="3D09708A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D3757 - Tegar Aryo Sulthon Musthofa, S.Kom, M.MSI</w:t>
            </w:r>
          </w:p>
          <w:p w14:paraId="2E2F37AC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D4653 - Eka Cahyadi, S.Kom., M.TI</w:t>
            </w:r>
          </w:p>
          <w:p w14:paraId="64779DA5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D4985 - Novita Hanafiah, S.Kom.,M.Sc.</w:t>
            </w:r>
          </w:p>
          <w:p w14:paraId="5BE7ACD0" w14:textId="77777777" w:rsidR="00A34DAE" w:rsidRPr="00A34DAE" w:rsidRDefault="00A34DAE" w:rsidP="00A34DAE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D5094 - Aswin Wibisurya, S.Kom, M.TI</w:t>
            </w:r>
          </w:p>
          <w:p w14:paraId="324F3F5D" w14:textId="61DD9AA7" w:rsidR="001C06F6" w:rsidRPr="00D638CE" w:rsidRDefault="00A34DAE" w:rsidP="00A34DAE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</w:rPr>
            </w:pPr>
            <w:r w:rsidRPr="00A34DAE">
              <w:rPr>
                <w:rFonts w:ascii="Arial" w:hAnsi="Arial" w:cs="Arial"/>
                <w:b/>
                <w:sz w:val="18"/>
              </w:rPr>
              <w:t>D5358 - Livia Ashianti, S.Kom., M.TI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3EA356" w14:textId="77777777" w:rsidR="00D8779F" w:rsidRDefault="0097312A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Tanggal Selesai</w:t>
            </w:r>
          </w:p>
          <w:p w14:paraId="6F0CD7D5" w14:textId="77777777" w:rsidR="001C06F6" w:rsidRPr="00D638CE" w:rsidRDefault="0097312A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End Date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5AC0EC0E" w14:textId="19C8C232" w:rsidR="001C06F6" w:rsidRPr="00D638CE" w:rsidRDefault="0097312A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 w:rsidRPr="00D638CE">
              <w:rPr>
                <w:rFonts w:ascii="Arial" w:hAnsi="Arial" w:cs="Arial"/>
                <w:b/>
                <w:sz w:val="18"/>
              </w:rPr>
              <w:t xml:space="preserve">: </w:t>
            </w:r>
            <w:r w:rsidR="001524DF" w:rsidRPr="00D638CE">
              <w:rPr>
                <w:rFonts w:ascii="Arial" w:hAnsi="Arial" w:cs="Arial"/>
                <w:b/>
                <w:sz w:val="18"/>
              </w:rPr>
              <w:t>1</w:t>
            </w:r>
            <w:r w:rsidR="00ED730A">
              <w:rPr>
                <w:rFonts w:ascii="Arial" w:hAnsi="Arial" w:cs="Arial"/>
                <w:b/>
                <w:sz w:val="18"/>
              </w:rPr>
              <w:t>8</w:t>
            </w:r>
            <w:r w:rsidR="001524DF" w:rsidRPr="00D638CE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62CC1A8" w14:textId="77777777" w:rsidR="001C06F6" w:rsidRPr="00D638CE" w:rsidRDefault="001C06F6" w:rsidP="00966C0C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64648A" w14:paraId="2475E568" w14:textId="77777777" w:rsidTr="00232B01">
        <w:trPr>
          <w:cantSplit/>
          <w:trHeight w:val="1224"/>
        </w:trPr>
        <w:tc>
          <w:tcPr>
            <w:tcW w:w="403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30A5469F" w14:textId="77777777" w:rsidR="001C06F6" w:rsidRPr="00D638CE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4F9320FF" w14:textId="77777777" w:rsidR="001C06F6" w:rsidRPr="00D638C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770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A65AB4E" w14:textId="77777777" w:rsidR="001C06F6" w:rsidRPr="00D638C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969B2EB" w14:textId="77777777" w:rsidR="001C06F6" w:rsidRPr="00D638CE" w:rsidRDefault="0097312A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20"/>
              </w:rPr>
              <w:t>Waktu Selesai</w:t>
            </w:r>
          </w:p>
          <w:p w14:paraId="3701A435" w14:textId="77777777" w:rsidR="001C06F6" w:rsidRPr="00D638CE" w:rsidRDefault="0097312A" w:rsidP="00966C0C">
            <w:pPr>
              <w:pStyle w:val="Header"/>
              <w:tabs>
                <w:tab w:val="clear" w:pos="4320"/>
                <w:tab w:val="left" w:pos="1980"/>
              </w:tabs>
              <w:contextualSpacing/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i/>
                <w:sz w:val="16"/>
              </w:rPr>
              <w:t>End Time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5055FFE" w14:textId="300F8C57" w:rsidR="001C06F6" w:rsidRPr="00D638CE" w:rsidRDefault="0097312A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 w:rsidRPr="00D638CE">
              <w:rPr>
                <w:rFonts w:ascii="Arial" w:hAnsi="Arial" w:cs="Arial"/>
                <w:b/>
                <w:sz w:val="18"/>
              </w:rPr>
              <w:t xml:space="preserve">: </w:t>
            </w:r>
            <w:r w:rsidR="00581B61" w:rsidRPr="00D638CE">
              <w:rPr>
                <w:rFonts w:ascii="Arial" w:hAnsi="Arial" w:cs="Arial"/>
                <w:b/>
                <w:sz w:val="18"/>
              </w:rPr>
              <w:t>1</w:t>
            </w:r>
            <w:r w:rsidR="00161A04">
              <w:rPr>
                <w:rFonts w:ascii="Arial" w:hAnsi="Arial" w:cs="Arial"/>
                <w:b/>
                <w:sz w:val="18"/>
              </w:rPr>
              <w:t>5</w:t>
            </w:r>
            <w:r w:rsidR="00581B61" w:rsidRPr="00D638CE">
              <w:rPr>
                <w:rFonts w:ascii="Arial" w:hAnsi="Arial" w:cs="Arial"/>
                <w:b/>
                <w:sz w:val="18"/>
              </w:rPr>
              <w:t>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A406BD7" w14:textId="77777777" w:rsidR="001C06F6" w:rsidRPr="00D638CE" w:rsidRDefault="001C06F6" w:rsidP="00966C0C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59EE9980" w14:textId="77777777" w:rsidR="004669A8" w:rsidRPr="00D638CE" w:rsidRDefault="004669A8">
      <w:pPr>
        <w:pStyle w:val="Header"/>
        <w:tabs>
          <w:tab w:val="clear" w:pos="4320"/>
          <w:tab w:val="clear" w:pos="8640"/>
        </w:tabs>
      </w:pPr>
    </w:p>
    <w:p w14:paraId="3183B1B9" w14:textId="77777777" w:rsidR="00813100" w:rsidRPr="00D638CE" w:rsidRDefault="0097312A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t>PERATURAN UJIAN:</w:t>
      </w:r>
    </w:p>
    <w:p w14:paraId="2445C11A" w14:textId="77777777" w:rsidR="00813100" w:rsidRPr="00D638CE" w:rsidRDefault="0097312A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Exam Regulations:</w:t>
      </w:r>
    </w:p>
    <w:p w14:paraId="230DD372" w14:textId="77777777" w:rsidR="00813100" w:rsidRPr="00D638CE" w:rsidRDefault="0097312A" w:rsidP="00CC1FBB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Mahasiswa tidak diperbolehkan berdiskusi dan/atau bekerja sama dengan peserta ujian lainnya</w:t>
      </w:r>
    </w:p>
    <w:p w14:paraId="64757D73" w14:textId="77777777" w:rsidR="00813100" w:rsidRPr="00D638CE" w:rsidRDefault="0097312A" w:rsidP="00384286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Student is not allowed to discuss and/or work together with other exam participants</w:t>
      </w:r>
    </w:p>
    <w:p w14:paraId="0A5A9818" w14:textId="77777777" w:rsidR="00813100" w:rsidRPr="00D638CE" w:rsidRDefault="0097312A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Mahasiswa tidak diperbolehkan menyalin jawaban dari intenet</w:t>
      </w:r>
    </w:p>
    <w:p w14:paraId="50899919" w14:textId="77777777" w:rsidR="00813100" w:rsidRPr="00D638CE" w:rsidRDefault="0097312A" w:rsidP="00384286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Student is not allowed to copy answer from the intenet</w:t>
      </w:r>
    </w:p>
    <w:p w14:paraId="49C33FC1" w14:textId="77777777" w:rsidR="00813100" w:rsidRPr="00D638CE" w:rsidRDefault="0097312A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 xml:space="preserve">Asisten </w:t>
      </w:r>
      <w:r w:rsidRPr="00D638CE">
        <w:rPr>
          <w:b/>
          <w:bCs/>
          <w:lang w:eastAsia="x-none"/>
        </w:rPr>
        <w:t>BERHAK</w:t>
      </w:r>
      <w:r w:rsidRPr="00D638CE">
        <w:rPr>
          <w:lang w:eastAsia="x-none"/>
        </w:rPr>
        <w:t xml:space="preserve"> memberi nilai 0</w:t>
      </w:r>
      <w:r w:rsidR="00EF0FCD">
        <w:rPr>
          <w:b/>
          <w:bCs/>
          <w:lang w:eastAsia="x-none"/>
        </w:rPr>
        <w:t xml:space="preserve"> </w:t>
      </w:r>
      <w:r w:rsidRPr="00D638CE">
        <w:rPr>
          <w:b/>
          <w:bCs/>
          <w:lang w:eastAsia="x-none"/>
        </w:rPr>
        <w:t>(NOL)</w:t>
      </w:r>
      <w:r w:rsidRPr="00D638CE">
        <w:rPr>
          <w:lang w:eastAsia="x-none"/>
        </w:rPr>
        <w:t xml:space="preserve"> bagi peserta ujian yang melakukan segala bentuk kecurangan</w:t>
      </w:r>
    </w:p>
    <w:p w14:paraId="6271A9A0" w14:textId="77777777" w:rsidR="00813100" w:rsidRPr="00D638CE" w:rsidRDefault="0097312A" w:rsidP="00384286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Assistant is able to give 0 (ZERO) score for exam participant who does any cheating  actions</w:t>
      </w:r>
    </w:p>
    <w:p w14:paraId="3D854926" w14:textId="77777777" w:rsidR="00813100" w:rsidRPr="00D638CE" w:rsidRDefault="0097312A" w:rsidP="00510BE9">
      <w:pPr>
        <w:numPr>
          <w:ilvl w:val="0"/>
          <w:numId w:val="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eastAsia="x-none"/>
        </w:rPr>
      </w:pPr>
      <w:r w:rsidRPr="00D638CE">
        <w:rPr>
          <w:lang w:eastAsia="x-none"/>
        </w:rPr>
        <w:t xml:space="preserve">Kumpulkan jawaban tepat pada waktunya di </w:t>
      </w:r>
      <w:hyperlink r:id="rId8" w:history="1">
        <w:r w:rsidRPr="00D638CE">
          <w:rPr>
            <w:rStyle w:val="Hyperlink"/>
            <w:lang w:eastAsia="x-none"/>
          </w:rPr>
          <w:t>https://laboratory.binus.ac.id/lab</w:t>
        </w:r>
      </w:hyperlink>
    </w:p>
    <w:p w14:paraId="3D541178" w14:textId="77777777" w:rsidR="00813100" w:rsidRPr="00D638CE" w:rsidRDefault="0097312A" w:rsidP="00384286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 xml:space="preserve">Submit the answer on time at </w:t>
      </w:r>
      <w:hyperlink r:id="rId9" w:history="1">
        <w:r w:rsidRPr="00D638CE">
          <w:rPr>
            <w:rStyle w:val="Hyperlink"/>
            <w:i/>
            <w:sz w:val="20"/>
            <w:szCs w:val="20"/>
            <w:lang w:eastAsia="x-none"/>
          </w:rPr>
          <w:t>https://laboratory.binus.ac.id/lab</w:t>
        </w:r>
      </w:hyperlink>
    </w:p>
    <w:p w14:paraId="5D2EFA30" w14:textId="77777777" w:rsidR="00813100" w:rsidRPr="00D638CE" w:rsidRDefault="0097312A" w:rsidP="00510BE9">
      <w:pPr>
        <w:numPr>
          <w:ilvl w:val="0"/>
          <w:numId w:val="1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Bila Anda tidak membaca peraturan ini, maka Anda dianggap telah membaca dan menyetujuinya</w:t>
      </w:r>
    </w:p>
    <w:p w14:paraId="5A5E3784" w14:textId="0D9FE84F" w:rsidR="000A2550" w:rsidRDefault="0097312A" w:rsidP="00384286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eastAsia="x-none"/>
        </w:rPr>
      </w:pPr>
      <w:r w:rsidRPr="00D638CE">
        <w:rPr>
          <w:i/>
          <w:sz w:val="20"/>
          <w:szCs w:val="20"/>
          <w:lang w:eastAsia="x-none"/>
        </w:rPr>
        <w:t xml:space="preserve">If you have missed to read these regulations, so </w:t>
      </w:r>
      <w:r w:rsidRPr="00D638CE">
        <w:rPr>
          <w:i/>
          <w:sz w:val="20"/>
          <w:szCs w:val="20"/>
          <w:shd w:val="clear" w:color="auto" w:fill="FFFFFF"/>
          <w:lang w:eastAsia="x-none"/>
        </w:rPr>
        <w:t>you are considered to have read and agreed on it</w:t>
      </w:r>
    </w:p>
    <w:p w14:paraId="4A9FCD61" w14:textId="148011A4" w:rsidR="008A7C29" w:rsidRDefault="00B503F8" w:rsidP="00384286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eastAsia="x-none"/>
        </w:rPr>
      </w:pPr>
      <w:r>
        <w:rPr>
          <w:noProof/>
        </w:rPr>
        <w:pict w14:anchorId="2955D27F">
          <v:line id="_x0000_s1029" style="position:absolute;left:0;text-align:lef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-3.05pt,6.3pt" to="518.95pt,6.3pt"/>
        </w:pict>
      </w:r>
    </w:p>
    <w:p w14:paraId="4E18E90D" w14:textId="4F2D7217" w:rsidR="00813100" w:rsidRPr="00BB1D5F" w:rsidRDefault="00813100" w:rsidP="00BB1D5F">
      <w:pPr>
        <w:tabs>
          <w:tab w:val="right" w:pos="8640"/>
        </w:tabs>
        <w:spacing w:line="276" w:lineRule="auto"/>
        <w:ind w:left="340" w:right="212"/>
        <w:jc w:val="center"/>
        <w:rPr>
          <w:i/>
          <w:sz w:val="20"/>
          <w:szCs w:val="20"/>
          <w:lang w:eastAsia="x-none"/>
        </w:rPr>
      </w:pPr>
    </w:p>
    <w:p w14:paraId="269AEA71" w14:textId="77777777" w:rsidR="00650761" w:rsidRDefault="00650761">
      <w:pPr>
        <w:rPr>
          <w:b/>
          <w:bCs/>
          <w:lang w:eastAsia="x-none"/>
        </w:rPr>
      </w:pPr>
      <w:r>
        <w:rPr>
          <w:b/>
          <w:bCs/>
          <w:lang w:eastAsia="x-none"/>
        </w:rPr>
        <w:br w:type="page"/>
      </w:r>
    </w:p>
    <w:p w14:paraId="31F6499A" w14:textId="4B1603C1" w:rsidR="00813100" w:rsidRPr="00D638CE" w:rsidRDefault="0097312A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lastRenderedPageBreak/>
        <w:t>SOFTWARE YANG DIGUNAKAN:</w:t>
      </w:r>
    </w:p>
    <w:p w14:paraId="507263F3" w14:textId="77777777" w:rsidR="00813100" w:rsidRPr="00D638CE" w:rsidRDefault="0097312A" w:rsidP="00384286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Software will be used:</w:t>
      </w:r>
    </w:p>
    <w:p w14:paraId="4F71344C" w14:textId="77777777" w:rsidR="00813100" w:rsidRPr="00D638CE" w:rsidRDefault="0097312A" w:rsidP="00510BE9">
      <w:pPr>
        <w:pStyle w:val="ListParagraph"/>
        <w:numPr>
          <w:ilvl w:val="0"/>
          <w:numId w:val="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Java 8</w:t>
      </w:r>
    </w:p>
    <w:p w14:paraId="44F02B57" w14:textId="77777777" w:rsidR="00E942F8" w:rsidRPr="00D638CE" w:rsidRDefault="0097312A" w:rsidP="00510BE9">
      <w:pPr>
        <w:pStyle w:val="ListParagraph"/>
        <w:numPr>
          <w:ilvl w:val="0"/>
          <w:numId w:val="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Eclipse Neon 3</w:t>
      </w:r>
    </w:p>
    <w:p w14:paraId="4CBB7961" w14:textId="6A04A8BD" w:rsidR="00813100" w:rsidRPr="00D638CE" w:rsidRDefault="0097312A" w:rsidP="00384286">
      <w:p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noProof/>
        </w:rPr>
        <w:t xml:space="preserve"> </w:t>
      </w:r>
      <w:r w:rsidR="00B503F8">
        <w:pict w14:anchorId="2955D27F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0,7.45pt" to="522pt,7.45pt"/>
        </w:pict>
      </w:r>
    </w:p>
    <w:p w14:paraId="4F2C50BC" w14:textId="72A08E4D" w:rsidR="00813100" w:rsidRPr="00D638CE" w:rsidRDefault="0097312A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t>FILE YANG DIKUMPULKAN:</w:t>
      </w:r>
    </w:p>
    <w:p w14:paraId="7222159C" w14:textId="77777777" w:rsidR="00813100" w:rsidRPr="00D638CE" w:rsidRDefault="0097312A" w:rsidP="00384286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File must be collected:</w:t>
      </w:r>
    </w:p>
    <w:p w14:paraId="2F936A25" w14:textId="77777777" w:rsidR="0081757D" w:rsidRDefault="0081757D" w:rsidP="0081757D">
      <w:pPr>
        <w:pStyle w:val="ListParagraph"/>
        <w:numPr>
          <w:ilvl w:val="0"/>
          <w:numId w:val="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 w:rsidRPr="00D638CE">
        <w:rPr>
          <w:lang w:eastAsia="x-none"/>
        </w:rPr>
        <w:t>Folder Project</w:t>
      </w:r>
      <w:r>
        <w:rPr>
          <w:lang w:eastAsia="x-none"/>
        </w:rPr>
        <w:t>:</w:t>
      </w:r>
    </w:p>
    <w:p w14:paraId="455BEB7A" w14:textId="77777777" w:rsidR="0081757D" w:rsidRDefault="0081757D" w:rsidP="0081757D">
      <w:pPr>
        <w:pStyle w:val="ListParagraph"/>
        <w:numPr>
          <w:ilvl w:val="0"/>
          <w:numId w:val="20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Bin Folder (.CLASS)</w:t>
      </w:r>
    </w:p>
    <w:p w14:paraId="72657F95" w14:textId="77777777" w:rsidR="0081757D" w:rsidRPr="00D638CE" w:rsidRDefault="0081757D" w:rsidP="0081757D">
      <w:pPr>
        <w:pStyle w:val="ListParagraph"/>
        <w:numPr>
          <w:ilvl w:val="0"/>
          <w:numId w:val="20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Src Folder (.JAVA)</w:t>
      </w:r>
    </w:p>
    <w:p w14:paraId="4C1FE032" w14:textId="77777777" w:rsidR="00813100" w:rsidRPr="00D638CE" w:rsidRDefault="00B503F8" w:rsidP="00384286">
      <w:p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pict w14:anchorId="5C790F0D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7DE8B0BB" w14:textId="77777777" w:rsidR="00813100" w:rsidRPr="00D638CE" w:rsidRDefault="0097312A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eastAsia="x-none"/>
        </w:rPr>
      </w:pPr>
      <w:r w:rsidRPr="00D638CE">
        <w:rPr>
          <w:b/>
          <w:bCs/>
          <w:lang w:eastAsia="x-none"/>
        </w:rPr>
        <w:t>PERHATIAN!</w:t>
      </w:r>
    </w:p>
    <w:p w14:paraId="62D0FC94" w14:textId="77777777" w:rsidR="00813100" w:rsidRPr="00D638CE" w:rsidRDefault="0097312A" w:rsidP="00384286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eastAsia="x-none"/>
        </w:rPr>
      </w:pPr>
      <w:r w:rsidRPr="00D638CE">
        <w:rPr>
          <w:bCs/>
          <w:i/>
          <w:sz w:val="20"/>
          <w:szCs w:val="20"/>
          <w:lang w:eastAsia="x-none"/>
        </w:rPr>
        <w:t>Attention!</w:t>
      </w:r>
    </w:p>
    <w:p w14:paraId="0676A358" w14:textId="77777777" w:rsidR="00813100" w:rsidRPr="00D638CE" w:rsidRDefault="0097312A" w:rsidP="00510BE9">
      <w:pPr>
        <w:numPr>
          <w:ilvl w:val="0"/>
          <w:numId w:val="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eastAsia="x-none"/>
        </w:rPr>
      </w:pPr>
      <w:r w:rsidRPr="00D638CE">
        <w:rPr>
          <w:lang w:eastAsia="x-none"/>
        </w:rPr>
        <w:t xml:space="preserve">Bagi yang mengerjakan tidak sesuai dengan soal, maka akan diberikan nilai </w:t>
      </w:r>
      <w:r w:rsidRPr="00D638CE">
        <w:rPr>
          <w:b/>
          <w:bCs/>
          <w:lang w:eastAsia="x-none"/>
        </w:rPr>
        <w:t xml:space="preserve">NOL (0) </w:t>
      </w:r>
    </w:p>
    <w:p w14:paraId="106517D3" w14:textId="77777777" w:rsidR="00813100" w:rsidRPr="00D638CE" w:rsidRDefault="0097312A" w:rsidP="00384286">
      <w:pPr>
        <w:spacing w:line="276" w:lineRule="auto"/>
        <w:ind w:left="340" w:right="-5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 xml:space="preserve">For those who do not work in accordance with the exam case will be marked as </w:t>
      </w:r>
      <w:r w:rsidRPr="00D638CE">
        <w:rPr>
          <w:b/>
          <w:i/>
          <w:sz w:val="20"/>
          <w:szCs w:val="20"/>
          <w:lang w:eastAsia="x-none"/>
        </w:rPr>
        <w:t>ZERO (0)</w:t>
      </w:r>
    </w:p>
    <w:p w14:paraId="114FBD9E" w14:textId="77777777" w:rsidR="00813100" w:rsidRPr="00D638CE" w:rsidRDefault="0097312A" w:rsidP="00510BE9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lang w:eastAsia="x-none"/>
        </w:rPr>
      </w:pPr>
      <w:r w:rsidRPr="00D638CE">
        <w:rPr>
          <w:lang w:eastAsia="x-none"/>
        </w:rPr>
        <w:t>Bagi yang mengerjakan tidak sesuai dengan software dan versi yang telah ditetapkan, maka akan tetap dikoreksi dengan software dan versi yang telah ditetapkan</w:t>
      </w:r>
    </w:p>
    <w:p w14:paraId="3B2A0036" w14:textId="77777777" w:rsidR="00813100" w:rsidRDefault="0097312A" w:rsidP="00384286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eastAsia="x-none"/>
        </w:rPr>
      </w:pPr>
      <w:r w:rsidRPr="00D638CE">
        <w:rPr>
          <w:i/>
          <w:sz w:val="20"/>
          <w:szCs w:val="20"/>
          <w:lang w:eastAsia="x-none"/>
        </w:rPr>
        <w:t>For those who do not work in accordance with the software and specific version will be corrected by the predefined software and version</w:t>
      </w:r>
    </w:p>
    <w:p w14:paraId="5556D8BB" w14:textId="0F03DB74" w:rsidR="00866965" w:rsidRPr="00866965" w:rsidRDefault="0097312A" w:rsidP="00510BE9">
      <w:pPr>
        <w:pStyle w:val="ListParagraph"/>
        <w:numPr>
          <w:ilvl w:val="0"/>
          <w:numId w:val="3"/>
        </w:numPr>
        <w:spacing w:line="276" w:lineRule="auto"/>
        <w:ind w:left="360"/>
        <w:jc w:val="both"/>
        <w:rPr>
          <w:b/>
        </w:rPr>
      </w:pPr>
      <w:r>
        <w:rPr>
          <w:bCs/>
        </w:rPr>
        <w:t xml:space="preserve">Kompres semua jawaban yang akan </w:t>
      </w:r>
      <w:r w:rsidR="00351885">
        <w:rPr>
          <w:bCs/>
        </w:rPr>
        <w:t>diunggah</w:t>
      </w:r>
      <w:r>
        <w:rPr>
          <w:bCs/>
        </w:rPr>
        <w:t xml:space="preserve">. </w:t>
      </w:r>
      <w:r w:rsidR="005F0563">
        <w:rPr>
          <w:bCs/>
        </w:rPr>
        <w:t xml:space="preserve">Pastikan </w:t>
      </w:r>
      <w:r w:rsidR="00690668">
        <w:rPr>
          <w:bCs/>
        </w:rPr>
        <w:t xml:space="preserve">format pengumpulan </w:t>
      </w:r>
      <w:r w:rsidR="006B5A0E">
        <w:rPr>
          <w:bCs/>
        </w:rPr>
        <w:t xml:space="preserve">nama file </w:t>
      </w:r>
      <w:r w:rsidR="005F0563">
        <w:rPr>
          <w:bCs/>
        </w:rPr>
        <w:t xml:space="preserve">dan </w:t>
      </w:r>
      <w:r w:rsidR="006B5A0E">
        <w:rPr>
          <w:bCs/>
        </w:rPr>
        <w:t xml:space="preserve">ekstensi </w:t>
      </w:r>
      <w:r w:rsidR="005F0563">
        <w:rPr>
          <w:bCs/>
        </w:rPr>
        <w:t>sesuai</w:t>
      </w:r>
      <w:r w:rsidR="00C829F7">
        <w:rPr>
          <w:bCs/>
        </w:rPr>
        <w:t xml:space="preserve"> </w:t>
      </w:r>
      <w:r w:rsidR="006B5A0E">
        <w:rPr>
          <w:bCs/>
        </w:rPr>
        <w:t>dengan format berikut</w:t>
      </w:r>
      <w:r w:rsidR="00404A23">
        <w:rPr>
          <w:bCs/>
        </w:rPr>
        <w:t xml:space="preserve">: </w:t>
      </w:r>
      <w:r w:rsidR="005F0563" w:rsidRPr="00656E25">
        <w:rPr>
          <w:b/>
        </w:rPr>
        <w:t>[NIM]</w:t>
      </w:r>
      <w:r w:rsidR="00871A90">
        <w:rPr>
          <w:b/>
        </w:rPr>
        <w:t>-[NAMA]</w:t>
      </w:r>
      <w:r w:rsidR="005F0563" w:rsidRPr="00656E25">
        <w:rPr>
          <w:b/>
        </w:rPr>
        <w:t>.zip</w:t>
      </w:r>
    </w:p>
    <w:p w14:paraId="7FC551DA" w14:textId="423CE391" w:rsidR="00381772" w:rsidRDefault="0097312A" w:rsidP="00177651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</w:t>
      </w:r>
      <w:r w:rsidR="005F0563">
        <w:rPr>
          <w:i/>
          <w:sz w:val="20"/>
          <w:szCs w:val="20"/>
          <w:lang w:eastAsia="x-none"/>
        </w:rPr>
        <w:t xml:space="preserve">Make sure the </w:t>
      </w:r>
      <w:r w:rsidR="00133035">
        <w:rPr>
          <w:i/>
          <w:sz w:val="20"/>
          <w:szCs w:val="20"/>
          <w:lang w:eastAsia="x-none"/>
        </w:rPr>
        <w:t xml:space="preserve">format for collecting </w:t>
      </w:r>
      <w:r w:rsidR="006B5A0E">
        <w:rPr>
          <w:i/>
          <w:sz w:val="20"/>
          <w:szCs w:val="20"/>
          <w:lang w:eastAsia="x-none"/>
        </w:rPr>
        <w:t xml:space="preserve">file </w:t>
      </w:r>
      <w:r w:rsidR="00573381">
        <w:rPr>
          <w:i/>
          <w:sz w:val="20"/>
          <w:szCs w:val="20"/>
          <w:lang w:eastAsia="x-none"/>
        </w:rPr>
        <w:t xml:space="preserve">name </w:t>
      </w:r>
      <w:r w:rsidR="005F0563">
        <w:rPr>
          <w:i/>
          <w:sz w:val="20"/>
          <w:szCs w:val="20"/>
          <w:lang w:eastAsia="x-none"/>
        </w:rPr>
        <w:t>and extension</w:t>
      </w:r>
      <w:r w:rsidR="00C829F7">
        <w:rPr>
          <w:i/>
          <w:sz w:val="20"/>
          <w:szCs w:val="20"/>
          <w:lang w:eastAsia="x-none"/>
        </w:rPr>
        <w:t xml:space="preserve"> </w:t>
      </w:r>
      <w:r w:rsidR="00C829F7" w:rsidRPr="00C829F7">
        <w:rPr>
          <w:i/>
          <w:sz w:val="20"/>
          <w:szCs w:val="20"/>
          <w:lang w:eastAsia="x-none"/>
        </w:rPr>
        <w:t>according to the</w:t>
      </w:r>
      <w:r w:rsidR="00C829F7">
        <w:rPr>
          <w:i/>
          <w:sz w:val="20"/>
          <w:szCs w:val="20"/>
          <w:lang w:eastAsia="x-none"/>
        </w:rPr>
        <w:t xml:space="preserve"> following format: </w:t>
      </w:r>
      <w:r w:rsidR="00C829F7" w:rsidRPr="00656E25">
        <w:rPr>
          <w:b/>
          <w:bCs/>
          <w:i/>
          <w:sz w:val="20"/>
          <w:szCs w:val="20"/>
          <w:lang w:eastAsia="x-none"/>
        </w:rPr>
        <w:t>[NIM]</w:t>
      </w:r>
      <w:r w:rsidR="0030226A">
        <w:rPr>
          <w:b/>
          <w:bCs/>
          <w:i/>
          <w:sz w:val="20"/>
          <w:szCs w:val="20"/>
          <w:lang w:eastAsia="x-none"/>
        </w:rPr>
        <w:t>-[NAME]</w:t>
      </w:r>
      <w:r w:rsidR="00C829F7" w:rsidRPr="00656E25">
        <w:rPr>
          <w:b/>
          <w:bCs/>
          <w:i/>
          <w:sz w:val="20"/>
          <w:szCs w:val="20"/>
          <w:lang w:eastAsia="x-none"/>
        </w:rPr>
        <w:t>.zip</w:t>
      </w:r>
    </w:p>
    <w:p w14:paraId="4FE202D1" w14:textId="379BA449" w:rsidR="00177651" w:rsidRDefault="0097312A">
      <w:pPr>
        <w:rPr>
          <w:b/>
        </w:rPr>
      </w:pPr>
      <w:r>
        <w:rPr>
          <w:b/>
        </w:rPr>
        <w:br w:type="page"/>
      </w:r>
    </w:p>
    <w:p w14:paraId="2C92F80C" w14:textId="77777777" w:rsidR="005F02D9" w:rsidRPr="00A34687" w:rsidRDefault="0097312A" w:rsidP="005F02D9">
      <w:pPr>
        <w:rPr>
          <w:b/>
        </w:rPr>
      </w:pPr>
      <w:r w:rsidRPr="00A34687">
        <w:rPr>
          <w:b/>
        </w:rPr>
        <w:lastRenderedPageBreak/>
        <w:t>Soal</w:t>
      </w:r>
    </w:p>
    <w:p w14:paraId="1D42C252" w14:textId="77777777" w:rsidR="005F02D9" w:rsidRPr="00A34687" w:rsidRDefault="0097312A" w:rsidP="005F02D9">
      <w:pPr>
        <w:rPr>
          <w:i/>
          <w:sz w:val="20"/>
          <w:szCs w:val="20"/>
        </w:rPr>
      </w:pPr>
      <w:r w:rsidRPr="00A34687">
        <w:rPr>
          <w:i/>
          <w:sz w:val="20"/>
          <w:szCs w:val="20"/>
        </w:rPr>
        <w:t>Case</w:t>
      </w:r>
    </w:p>
    <w:p w14:paraId="25259517" w14:textId="77777777" w:rsidR="00162F62" w:rsidRPr="00A34687" w:rsidRDefault="00162F62" w:rsidP="005F02D9">
      <w:pPr>
        <w:rPr>
          <w:i/>
          <w:sz w:val="20"/>
          <w:szCs w:val="20"/>
        </w:rPr>
      </w:pPr>
    </w:p>
    <w:p w14:paraId="2DD549E8" w14:textId="77777777" w:rsidR="0066683C" w:rsidRPr="00A34687" w:rsidRDefault="0097312A" w:rsidP="0066683C">
      <w:pPr>
        <w:jc w:val="center"/>
        <w:rPr>
          <w:b/>
          <w:bCs/>
          <w:sz w:val="28"/>
          <w:szCs w:val="28"/>
        </w:rPr>
      </w:pPr>
      <w:r w:rsidRPr="00A34687">
        <w:rPr>
          <w:b/>
          <w:bCs/>
          <w:sz w:val="28"/>
          <w:szCs w:val="28"/>
        </w:rPr>
        <w:t>Vi Shop</w:t>
      </w:r>
    </w:p>
    <w:p w14:paraId="6A8105BF" w14:textId="77777777" w:rsidR="0066683C" w:rsidRPr="00A34687" w:rsidRDefault="0097312A" w:rsidP="0066683C">
      <w:pPr>
        <w:spacing w:line="360" w:lineRule="auto"/>
        <w:jc w:val="both"/>
        <w:rPr>
          <w:noProof/>
        </w:rPr>
      </w:pPr>
      <w:r w:rsidRPr="00A34687">
        <w:rPr>
          <w:b/>
          <w:noProof/>
        </w:rPr>
        <w:t>Criteria</w:t>
      </w:r>
      <w:r w:rsidRPr="00A34687">
        <w:rPr>
          <w:noProof/>
        </w:rPr>
        <w:t>:</w:t>
      </w:r>
    </w:p>
    <w:p w14:paraId="72C660A0" w14:textId="77777777" w:rsidR="0066683C" w:rsidRPr="00A34687" w:rsidRDefault="0097312A" w:rsidP="0066683C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noProof/>
        </w:rPr>
      </w:pPr>
      <w:r w:rsidRPr="00A34687">
        <w:rPr>
          <w:noProof/>
        </w:rPr>
        <w:t>Abstract Class</w:t>
      </w:r>
    </w:p>
    <w:p w14:paraId="3F75DE13" w14:textId="77777777" w:rsidR="0066683C" w:rsidRPr="00A34687" w:rsidRDefault="0097312A" w:rsidP="0066683C">
      <w:pPr>
        <w:pStyle w:val="ListParagraph"/>
        <w:spacing w:line="360" w:lineRule="auto"/>
        <w:ind w:left="426"/>
        <w:jc w:val="both"/>
        <w:rPr>
          <w:noProof/>
        </w:rPr>
      </w:pPr>
      <w:r w:rsidRPr="00A34687">
        <w:t xml:space="preserve">You need to design at least </w:t>
      </w:r>
      <w:r w:rsidRPr="00A34687">
        <w:rPr>
          <w:b/>
          <w:bCs/>
        </w:rPr>
        <w:t>three</w:t>
      </w:r>
      <w:r w:rsidRPr="00A34687">
        <w:t xml:space="preserve"> classes, </w:t>
      </w:r>
      <w:r w:rsidRPr="00A34687">
        <w:rPr>
          <w:b/>
          <w:bCs/>
        </w:rPr>
        <w:t>one abstract</w:t>
      </w:r>
      <w:r w:rsidRPr="00A34687">
        <w:t xml:space="preserve"> class, and </w:t>
      </w:r>
      <w:r w:rsidRPr="00A34687">
        <w:rPr>
          <w:b/>
          <w:bCs/>
        </w:rPr>
        <w:t>two concrete</w:t>
      </w:r>
      <w:r w:rsidRPr="00A34687">
        <w:t xml:space="preserve"> classes. Abstract class consists of all </w:t>
      </w:r>
      <w:r w:rsidRPr="00A34687">
        <w:rPr>
          <w:b/>
          <w:bCs/>
        </w:rPr>
        <w:t>common</w:t>
      </w:r>
      <w:r w:rsidRPr="00A34687">
        <w:t xml:space="preserve"> attributes and behavior that both of concrete class had. Concrete class consist of </w:t>
      </w:r>
      <w:r w:rsidRPr="00A34687">
        <w:rPr>
          <w:b/>
          <w:bCs/>
        </w:rPr>
        <w:t>specific</w:t>
      </w:r>
      <w:r w:rsidRPr="00A34687">
        <w:t xml:space="preserve"> attribute and behavior that not common between the concrete classes</w:t>
      </w:r>
    </w:p>
    <w:p w14:paraId="27D553CC" w14:textId="77777777" w:rsidR="0066683C" w:rsidRPr="00A34687" w:rsidRDefault="0097312A" w:rsidP="0066683C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noProof/>
        </w:rPr>
      </w:pPr>
      <w:r w:rsidRPr="00A34687">
        <w:rPr>
          <w:noProof/>
        </w:rPr>
        <w:t>Encapsulation</w:t>
      </w:r>
    </w:p>
    <w:p w14:paraId="3DFC8B3B" w14:textId="77777777" w:rsidR="0066683C" w:rsidRPr="00A34687" w:rsidRDefault="0097312A" w:rsidP="0066683C">
      <w:pPr>
        <w:pStyle w:val="ListParagraph"/>
        <w:spacing w:line="360" w:lineRule="auto"/>
        <w:ind w:left="426"/>
        <w:jc w:val="both"/>
        <w:rPr>
          <w:noProof/>
        </w:rPr>
      </w:pPr>
      <w:r w:rsidRPr="00A34687">
        <w:t xml:space="preserve">To </w:t>
      </w:r>
      <w:r w:rsidRPr="00A34687">
        <w:rPr>
          <w:b/>
          <w:bCs/>
        </w:rPr>
        <w:t>hide</w:t>
      </w:r>
      <w:r w:rsidRPr="00A34687">
        <w:t xml:space="preserve"> the data of a class from an </w:t>
      </w:r>
      <w:r w:rsidRPr="00A34687">
        <w:rPr>
          <w:b/>
          <w:bCs/>
        </w:rPr>
        <w:t>illegal</w:t>
      </w:r>
      <w:r w:rsidRPr="00A34687">
        <w:t xml:space="preserve"> direct access, all of the attributes of the class must be </w:t>
      </w:r>
      <w:r w:rsidRPr="00A34687">
        <w:rPr>
          <w:b/>
          <w:bCs/>
        </w:rPr>
        <w:t>encapsulated</w:t>
      </w:r>
      <w:r w:rsidRPr="00A34687">
        <w:t xml:space="preserve"> and will be accessed using an </w:t>
      </w:r>
      <w:r w:rsidRPr="00A34687">
        <w:rPr>
          <w:b/>
          <w:bCs/>
        </w:rPr>
        <w:t>accessor</w:t>
      </w:r>
      <w:r w:rsidRPr="00A34687">
        <w:t xml:space="preserve"> and </w:t>
      </w:r>
      <w:r w:rsidRPr="00A34687">
        <w:rPr>
          <w:b/>
          <w:bCs/>
        </w:rPr>
        <w:t>mutator</w:t>
      </w:r>
      <w:r w:rsidRPr="00A34687">
        <w:t xml:space="preserve"> that may perform validation before accessing the encapsulated attribute</w:t>
      </w:r>
    </w:p>
    <w:p w14:paraId="1C763346" w14:textId="77777777" w:rsidR="0066683C" w:rsidRPr="00A34687" w:rsidRDefault="0097312A" w:rsidP="0066683C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noProof/>
        </w:rPr>
      </w:pPr>
      <w:r w:rsidRPr="00A34687">
        <w:rPr>
          <w:noProof/>
        </w:rPr>
        <w:t>Inheritance</w:t>
      </w:r>
    </w:p>
    <w:p w14:paraId="7D99B9ED" w14:textId="77777777" w:rsidR="0066683C" w:rsidRPr="00A34687" w:rsidRDefault="0097312A" w:rsidP="0066683C">
      <w:pPr>
        <w:pStyle w:val="ListParagraph"/>
        <w:spacing w:line="360" w:lineRule="auto"/>
        <w:ind w:left="426"/>
        <w:jc w:val="both"/>
        <w:rPr>
          <w:noProof/>
        </w:rPr>
      </w:pPr>
      <w:r w:rsidRPr="00A34687">
        <w:t>All of the concrete class</w:t>
      </w:r>
      <w:r w:rsidRPr="00A34687">
        <w:rPr>
          <w:b/>
          <w:bCs/>
        </w:rPr>
        <w:t xml:space="preserve"> must inherit all</w:t>
      </w:r>
      <w:r w:rsidRPr="00A34687">
        <w:t xml:space="preserve"> attribute and behavior from the abstract class</w:t>
      </w:r>
    </w:p>
    <w:p w14:paraId="0D7EAD77" w14:textId="77777777" w:rsidR="0066683C" w:rsidRPr="00A34687" w:rsidRDefault="0097312A" w:rsidP="0066683C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noProof/>
        </w:rPr>
      </w:pPr>
      <w:r w:rsidRPr="00A34687">
        <w:t>Polymorphism</w:t>
      </w:r>
      <w:r w:rsidRPr="00A34687">
        <w:br/>
        <w:t xml:space="preserve">If the concrete class has </w:t>
      </w:r>
      <w:r w:rsidRPr="00A34687">
        <w:rPr>
          <w:b/>
          <w:bCs/>
        </w:rPr>
        <w:t>a specific implementation</w:t>
      </w:r>
      <w:r w:rsidRPr="00A34687">
        <w:t xml:space="preserve"> of the inherited behavior (method) that </w:t>
      </w:r>
      <w:r w:rsidRPr="00A34687">
        <w:rPr>
          <w:b/>
          <w:bCs/>
        </w:rPr>
        <w:t>differ</w:t>
      </w:r>
      <w:r w:rsidRPr="00A34687">
        <w:t xml:space="preserve"> from the abstract class, the concrete class can </w:t>
      </w:r>
      <w:r w:rsidRPr="00A34687">
        <w:rPr>
          <w:b/>
          <w:bCs/>
        </w:rPr>
        <w:t>override</w:t>
      </w:r>
      <w:r w:rsidRPr="00A34687">
        <w:t xml:space="preserve"> or </w:t>
      </w:r>
      <w:r w:rsidRPr="00A34687">
        <w:rPr>
          <w:b/>
          <w:bCs/>
        </w:rPr>
        <w:t>overload</w:t>
      </w:r>
      <w:r w:rsidRPr="00A34687">
        <w:t xml:space="preserve"> the behavior from the abstract class</w:t>
      </w:r>
    </w:p>
    <w:p w14:paraId="4FD16527" w14:textId="5607C07C" w:rsidR="0066683C" w:rsidRPr="00A34687" w:rsidRDefault="0097312A" w:rsidP="0066683C">
      <w:pPr>
        <w:pStyle w:val="ListParagraph"/>
        <w:numPr>
          <w:ilvl w:val="0"/>
          <w:numId w:val="11"/>
        </w:numPr>
        <w:spacing w:after="240" w:line="360" w:lineRule="auto"/>
        <w:ind w:left="450"/>
        <w:jc w:val="both"/>
      </w:pPr>
      <w:r w:rsidRPr="00A34687">
        <w:rPr>
          <w:noProof/>
        </w:rPr>
        <w:t>Composition</w:t>
      </w:r>
      <w:r w:rsidRPr="00A34687">
        <w:rPr>
          <w:noProof/>
        </w:rPr>
        <w:br/>
      </w:r>
      <w:r w:rsidRPr="00A34687">
        <w:t>The composition concept in OOP is a strong relationship between objects that means some object must coexist together and cannot exist independently. The type of relationship with the composition concept is ‘</w:t>
      </w:r>
      <w:r w:rsidRPr="00A34687">
        <w:rPr>
          <w:b/>
          <w:bCs/>
        </w:rPr>
        <w:t>part-of</w:t>
      </w:r>
      <w:r w:rsidRPr="00A34687">
        <w:t>’</w:t>
      </w:r>
      <w:r w:rsidR="00EA393C">
        <w:t>.</w:t>
      </w:r>
      <w:r w:rsidRPr="00A34687">
        <w:t xml:space="preserve"> </w:t>
      </w:r>
      <w:r w:rsidRPr="00A34687">
        <w:rPr>
          <w:noProof/>
        </w:rPr>
        <w:t xml:space="preserve">If any of the class contains other classes, then </w:t>
      </w:r>
      <w:r w:rsidRPr="00A34687">
        <w:rPr>
          <w:b/>
          <w:bCs/>
          <w:noProof/>
        </w:rPr>
        <w:t>composition</w:t>
      </w:r>
      <w:r w:rsidRPr="00A34687">
        <w:rPr>
          <w:noProof/>
        </w:rPr>
        <w:t xml:space="preserve"> concept should be used to implement the feature</w:t>
      </w:r>
    </w:p>
    <w:p w14:paraId="2F22687A" w14:textId="77777777" w:rsidR="0066683C" w:rsidRPr="00A34687" w:rsidRDefault="0097312A" w:rsidP="0066683C">
      <w:pPr>
        <w:pStyle w:val="ListParagraph"/>
        <w:numPr>
          <w:ilvl w:val="0"/>
          <w:numId w:val="11"/>
        </w:numPr>
        <w:spacing w:after="240" w:line="360" w:lineRule="auto"/>
        <w:ind w:left="426"/>
        <w:jc w:val="both"/>
      </w:pPr>
      <w:r w:rsidRPr="00A34687">
        <w:t>Multi-Threading</w:t>
      </w:r>
    </w:p>
    <w:p w14:paraId="560EEBF5" w14:textId="77777777" w:rsidR="0066683C" w:rsidRPr="00A34687" w:rsidRDefault="0097312A" w:rsidP="0066683C">
      <w:pPr>
        <w:pStyle w:val="ListParagraph"/>
        <w:spacing w:after="240" w:line="360" w:lineRule="auto"/>
        <w:ind w:left="426"/>
        <w:jc w:val="both"/>
      </w:pPr>
      <w:r w:rsidRPr="00A34687">
        <w:t xml:space="preserve">Some of the processes must use </w:t>
      </w:r>
      <w:r w:rsidRPr="00A34687">
        <w:rPr>
          <w:b/>
          <w:bCs/>
        </w:rPr>
        <w:t>multi-threading</w:t>
      </w:r>
      <w:r w:rsidRPr="00A34687">
        <w:t xml:space="preserve"> to make sure the process requirement runs smoothly. The multi-threading allows the program to run with different process timeline or simply run in the background</w:t>
      </w:r>
    </w:p>
    <w:p w14:paraId="157EF577" w14:textId="77777777" w:rsidR="0066683C" w:rsidRPr="00A34687" w:rsidRDefault="0066683C" w:rsidP="0066683C">
      <w:pPr>
        <w:pStyle w:val="ListParagraph"/>
        <w:spacing w:line="360" w:lineRule="auto"/>
        <w:ind w:left="426"/>
        <w:jc w:val="both"/>
        <w:rPr>
          <w:noProof/>
        </w:rPr>
      </w:pPr>
    </w:p>
    <w:p w14:paraId="429B9971" w14:textId="77777777" w:rsidR="0066683C" w:rsidRPr="00A34687" w:rsidRDefault="0097312A" w:rsidP="0066683C">
      <w:pPr>
        <w:rPr>
          <w:noProof/>
        </w:rPr>
      </w:pPr>
      <w:r w:rsidRPr="00A34687">
        <w:rPr>
          <w:noProof/>
        </w:rPr>
        <w:br w:type="page"/>
      </w:r>
    </w:p>
    <w:p w14:paraId="665A5B44" w14:textId="77777777" w:rsidR="0066683C" w:rsidRPr="00A34687" w:rsidRDefault="0097312A" w:rsidP="0066683C">
      <w:pPr>
        <w:pStyle w:val="ListParagraph"/>
        <w:spacing w:line="360" w:lineRule="auto"/>
        <w:ind w:left="0" w:firstLine="360"/>
        <w:jc w:val="both"/>
        <w:rPr>
          <w:noProof/>
        </w:rPr>
      </w:pPr>
      <w:r w:rsidRPr="00A34687">
        <w:rPr>
          <w:noProof/>
        </w:rPr>
        <w:lastRenderedPageBreak/>
        <w:t xml:space="preserve">Vi Shop is an Online Shop Company that sells skincare products offline. Vi Shop wants to expand its company by opening an online shop so that it could ship nation-wide through a couple of shipping expeditions, which are </w:t>
      </w:r>
      <w:r w:rsidRPr="00A34687">
        <w:rPr>
          <w:b/>
          <w:bCs/>
          <w:noProof/>
        </w:rPr>
        <w:t>ViCepat</w:t>
      </w:r>
      <w:r w:rsidRPr="00A34687">
        <w:rPr>
          <w:noProof/>
        </w:rPr>
        <w:t xml:space="preserve"> and </w:t>
      </w:r>
      <w:r w:rsidRPr="00A34687">
        <w:rPr>
          <w:b/>
          <w:bCs/>
          <w:noProof/>
        </w:rPr>
        <w:t>VeDex</w:t>
      </w:r>
      <w:r w:rsidRPr="00A34687">
        <w:rPr>
          <w:noProof/>
        </w:rPr>
        <w:t xml:space="preserve">. They ask you to create a program that will help their customers to manage the purchasement and also all the shipping statuses. As a good programmer, you must make this program based on the following criteria using </w:t>
      </w:r>
      <w:r w:rsidRPr="00A34687">
        <w:rPr>
          <w:b/>
          <w:bCs/>
          <w:noProof/>
        </w:rPr>
        <w:t>Java Base Programming</w:t>
      </w:r>
      <w:r w:rsidRPr="00A34687">
        <w:rPr>
          <w:noProof/>
        </w:rPr>
        <w:t>:</w:t>
      </w:r>
    </w:p>
    <w:p w14:paraId="047E780E" w14:textId="7ABB01FA" w:rsidR="00C568EF" w:rsidRDefault="00CD77F8" w:rsidP="00417105">
      <w:pPr>
        <w:pStyle w:val="ListParagraph"/>
        <w:numPr>
          <w:ilvl w:val="0"/>
          <w:numId w:val="6"/>
        </w:numPr>
        <w:snapToGrid w:val="0"/>
        <w:spacing w:before="240" w:line="360" w:lineRule="auto"/>
        <w:contextualSpacing w:val="0"/>
        <w:jc w:val="both"/>
        <w:rPr>
          <w:noProof/>
        </w:rPr>
      </w:pPr>
      <w:r>
        <w:rPr>
          <w:noProof/>
        </w:rPr>
        <w:t>For</w:t>
      </w:r>
      <w:r w:rsidR="005B4A87">
        <w:rPr>
          <w:noProof/>
        </w:rPr>
        <w:t xml:space="preserve"> the first time, the </w:t>
      </w:r>
      <w:r>
        <w:rPr>
          <w:noProof/>
        </w:rPr>
        <w:t xml:space="preserve">programmer </w:t>
      </w:r>
      <w:r w:rsidR="005B4A87">
        <w:rPr>
          <w:noProof/>
        </w:rPr>
        <w:t>will initialize dummy product data</w:t>
      </w:r>
      <w:r w:rsidR="00C568EF">
        <w:rPr>
          <w:noProof/>
        </w:rPr>
        <w:t>.</w:t>
      </w:r>
      <w:r w:rsidR="00C568EF" w:rsidRPr="006160C2">
        <w:rPr>
          <w:noProof/>
        </w:rPr>
        <w:t xml:space="preserve"> The products are inserted by the programmer using dummy data provided</w:t>
      </w:r>
      <w:r w:rsidR="00136992">
        <w:rPr>
          <w:noProof/>
        </w:rPr>
        <w:t xml:space="preserve"> bellow</w:t>
      </w:r>
      <w:r w:rsidR="00C568EF">
        <w:rPr>
          <w:noProof/>
        </w:rPr>
        <w:t xml:space="preserve">. </w:t>
      </w:r>
      <w:r w:rsidR="00C568EF" w:rsidRPr="00A34687">
        <w:rPr>
          <w:noProof/>
        </w:rPr>
        <w:t xml:space="preserve">Each product shown in this menu includes its </w:t>
      </w:r>
      <w:r w:rsidR="00C568EF" w:rsidRPr="00FB0086">
        <w:rPr>
          <w:b/>
          <w:bCs/>
          <w:noProof/>
        </w:rPr>
        <w:t>Name</w:t>
      </w:r>
      <w:r w:rsidR="00C568EF" w:rsidRPr="00A34687">
        <w:rPr>
          <w:noProof/>
        </w:rPr>
        <w:t xml:space="preserve">, </w:t>
      </w:r>
      <w:r w:rsidR="00C568EF" w:rsidRPr="00FB0086">
        <w:rPr>
          <w:b/>
          <w:bCs/>
          <w:noProof/>
        </w:rPr>
        <w:t>Price</w:t>
      </w:r>
      <w:r w:rsidR="00C568EF" w:rsidRPr="00A34687">
        <w:rPr>
          <w:noProof/>
        </w:rPr>
        <w:t xml:space="preserve">, and </w:t>
      </w:r>
      <w:r w:rsidR="00C568EF" w:rsidRPr="00FB0086">
        <w:rPr>
          <w:b/>
          <w:bCs/>
          <w:noProof/>
        </w:rPr>
        <w:t>Available Stocks</w:t>
      </w:r>
      <w:r w:rsidR="00C568EF" w:rsidRPr="00A34687">
        <w:rPr>
          <w:noProof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490"/>
        <w:gridCol w:w="2250"/>
        <w:gridCol w:w="2430"/>
      </w:tblGrid>
      <w:tr w:rsidR="009B5BA2" w14:paraId="7E163358" w14:textId="77777777" w:rsidTr="002B1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vAlign w:val="center"/>
          </w:tcPr>
          <w:p w14:paraId="0936D1E0" w14:textId="77777777" w:rsidR="009B5BA2" w:rsidRPr="00A34687" w:rsidRDefault="009B5BA2" w:rsidP="002B1E83">
            <w:r w:rsidRPr="00A34687">
              <w:t>Product Name</w:t>
            </w:r>
          </w:p>
        </w:tc>
        <w:tc>
          <w:tcPr>
            <w:tcW w:w="2250" w:type="dxa"/>
            <w:vAlign w:val="center"/>
          </w:tcPr>
          <w:p w14:paraId="171E2C29" w14:textId="77777777" w:rsidR="009B5BA2" w:rsidRPr="00A34687" w:rsidRDefault="009B5BA2" w:rsidP="002B1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4687">
              <w:t>Product Price</w:t>
            </w:r>
          </w:p>
        </w:tc>
        <w:tc>
          <w:tcPr>
            <w:tcW w:w="2430" w:type="dxa"/>
            <w:vAlign w:val="center"/>
          </w:tcPr>
          <w:p w14:paraId="7B90D3B1" w14:textId="77777777" w:rsidR="009B5BA2" w:rsidRPr="00A34687" w:rsidRDefault="009B5BA2" w:rsidP="002B1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4687">
              <w:t>Product Stocks</w:t>
            </w:r>
          </w:p>
        </w:tc>
      </w:tr>
      <w:tr w:rsidR="009B5BA2" w14:paraId="7BF2B4E3" w14:textId="77777777" w:rsidTr="002B1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34BCB586" w14:textId="77777777" w:rsidR="009B5BA2" w:rsidRPr="00A34687" w:rsidRDefault="009B5BA2" w:rsidP="002B1E83">
            <w:r w:rsidRPr="00A34687">
              <w:t>The Aubree Niacinamide Serum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68CA794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99000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D05A0B3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687">
              <w:t>Random 20~50</w:t>
            </w:r>
          </w:p>
        </w:tc>
      </w:tr>
      <w:tr w:rsidR="009B5BA2" w14:paraId="703A7FA4" w14:textId="77777777" w:rsidTr="002B1E8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29125BB5" w14:textId="77777777" w:rsidR="009B5BA2" w:rsidRPr="00A34687" w:rsidRDefault="009B5BA2" w:rsidP="002B1E83">
            <w:r w:rsidRPr="00A34687">
              <w:t>Tiff Body Cacao Coffee Scrub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054F051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150000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5942ACC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5BD12D0B" w14:textId="77777777" w:rsidTr="002B1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0F3FA4E0" w14:textId="77777777" w:rsidR="009B5BA2" w:rsidRPr="00A34687" w:rsidRDefault="009B5BA2" w:rsidP="002B1E83">
            <w:r w:rsidRPr="00A34687">
              <w:t>Kleveru Glass Skin Serum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7A4E73D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143000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2C47DC0A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1BEF8A32" w14:textId="77777777" w:rsidTr="002B1E8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02B9EECB" w14:textId="77777777" w:rsidR="009B5BA2" w:rsidRPr="00A34687" w:rsidRDefault="009B5BA2" w:rsidP="002B1E83">
            <w:r w:rsidRPr="00A34687">
              <w:t>Sensatia Botanicals Unscented Facial-C Serum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0A9586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180000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5B16FCDD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79EC31B5" w14:textId="77777777" w:rsidTr="002B1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4F9566D2" w14:textId="77777777" w:rsidR="009B5BA2" w:rsidRPr="00A34687" w:rsidRDefault="009B5BA2" w:rsidP="002B1E83">
            <w:r w:rsidRPr="00A34687">
              <w:t>Mineral Botanicals Vanila Lip Scrub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1966B25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55000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729930A5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09F5DBF0" w14:textId="77777777" w:rsidTr="002B1E8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753BF20C" w14:textId="77777777" w:rsidR="009B5BA2" w:rsidRPr="00A34687" w:rsidRDefault="009B5BA2" w:rsidP="002B1E83">
            <w:r w:rsidRPr="00A34687">
              <w:t>Think Hale Let's Mask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7C1BBF6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129000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7E547ABF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67B7CAD0" w14:textId="77777777" w:rsidTr="002B1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3803450E" w14:textId="77777777" w:rsidR="009B5BA2" w:rsidRPr="00A34687" w:rsidRDefault="009B5BA2" w:rsidP="002B1E83">
            <w:r w:rsidRPr="00A34687">
              <w:t>Faith In Face Cica Jelly Mask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07CECC5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29000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39434BC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17EEE209" w14:textId="77777777" w:rsidTr="002B1E83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10EC8873" w14:textId="77777777" w:rsidR="009B5BA2" w:rsidRPr="00A34687" w:rsidRDefault="009B5BA2" w:rsidP="002B1E83">
            <w:r w:rsidRPr="00A34687">
              <w:t>Lacoco Swallow Facial Foam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5D3B530E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165000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47EE3187" w14:textId="77777777" w:rsidR="009B5BA2" w:rsidRPr="00A34687" w:rsidRDefault="009B5BA2" w:rsidP="002B1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Random 20~50</w:t>
            </w:r>
          </w:p>
        </w:tc>
      </w:tr>
      <w:tr w:rsidR="009B5BA2" w14:paraId="31BE54F2" w14:textId="77777777" w:rsidTr="002B1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0" w:type="dxa"/>
            <w:shd w:val="clear" w:color="auto" w:fill="FFFFFF" w:themeFill="background1"/>
            <w:vAlign w:val="center"/>
          </w:tcPr>
          <w:p w14:paraId="42622C84" w14:textId="77777777" w:rsidR="009B5BA2" w:rsidRPr="00A34687" w:rsidRDefault="009B5BA2" w:rsidP="002B1E83">
            <w:r w:rsidRPr="00A34687">
              <w:t>Everwhite Brightening Essence Serum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B52951A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4687">
              <w:t>125000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3A2ED56C" w14:textId="77777777" w:rsidR="009B5BA2" w:rsidRPr="00A34687" w:rsidRDefault="009B5BA2" w:rsidP="002B1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687">
              <w:t>Random 20~50</w:t>
            </w:r>
          </w:p>
        </w:tc>
      </w:tr>
    </w:tbl>
    <w:p w14:paraId="691C90A1" w14:textId="77777777" w:rsidR="007775D3" w:rsidRDefault="007775D3" w:rsidP="007775D3">
      <w:pPr>
        <w:pStyle w:val="ListParagraph"/>
        <w:numPr>
          <w:ilvl w:val="0"/>
          <w:numId w:val="6"/>
        </w:numPr>
        <w:snapToGrid w:val="0"/>
        <w:spacing w:before="240" w:line="360" w:lineRule="auto"/>
        <w:contextualSpacing w:val="0"/>
        <w:jc w:val="both"/>
        <w:rPr>
          <w:noProof/>
        </w:rPr>
      </w:pPr>
      <w:r>
        <w:rPr>
          <w:noProof/>
        </w:rPr>
        <w:br w:type="page"/>
      </w:r>
    </w:p>
    <w:p w14:paraId="336C2A07" w14:textId="0CE9317F" w:rsidR="0066683C" w:rsidRPr="00A34687" w:rsidRDefault="0097312A" w:rsidP="00417105">
      <w:pPr>
        <w:pStyle w:val="ListParagraph"/>
        <w:numPr>
          <w:ilvl w:val="0"/>
          <w:numId w:val="6"/>
        </w:numPr>
        <w:snapToGrid w:val="0"/>
        <w:spacing w:before="240" w:line="360" w:lineRule="auto"/>
        <w:contextualSpacing w:val="0"/>
        <w:jc w:val="both"/>
        <w:rPr>
          <w:noProof/>
        </w:rPr>
      </w:pPr>
      <w:r w:rsidRPr="00A34687">
        <w:rPr>
          <w:noProof/>
        </w:rPr>
        <w:lastRenderedPageBreak/>
        <w:t>In the beginning, the program will ask you to input your name with some validations:</w:t>
      </w:r>
    </w:p>
    <w:p w14:paraId="57951EB7" w14:textId="282329E1" w:rsidR="0066683C" w:rsidRPr="00A34687" w:rsidRDefault="0097312A" w:rsidP="0066683C">
      <w:pPr>
        <w:pStyle w:val="ListParagraph"/>
        <w:numPr>
          <w:ilvl w:val="0"/>
          <w:numId w:val="12"/>
        </w:numPr>
        <w:spacing w:line="360" w:lineRule="auto"/>
        <w:jc w:val="both"/>
        <w:rPr>
          <w:noProof/>
        </w:rPr>
      </w:pPr>
      <w:r w:rsidRPr="00A34687">
        <w:rPr>
          <w:noProof/>
        </w:rPr>
        <w:t>Name</w:t>
      </w:r>
      <w:r w:rsidR="007E0F53">
        <w:rPr>
          <w:noProof/>
        </w:rPr>
        <w:t xml:space="preserve">, which </w:t>
      </w:r>
      <w:r w:rsidRPr="00A34687">
        <w:rPr>
          <w:noProof/>
        </w:rPr>
        <w:t xml:space="preserve">must be </w:t>
      </w:r>
      <w:r w:rsidR="0040276C">
        <w:rPr>
          <w:b/>
          <w:bCs/>
          <w:noProof/>
        </w:rPr>
        <w:t>minmum</w:t>
      </w:r>
      <w:r w:rsidRPr="00A34687">
        <w:rPr>
          <w:b/>
          <w:bCs/>
          <w:noProof/>
        </w:rPr>
        <w:t xml:space="preserve"> three characters</w:t>
      </w:r>
    </w:p>
    <w:p w14:paraId="0EC839F6" w14:textId="77777777" w:rsidR="0066683C" w:rsidRPr="00A34687" w:rsidRDefault="0097312A" w:rsidP="0066683C">
      <w:pPr>
        <w:pStyle w:val="ListParagraph"/>
        <w:numPr>
          <w:ilvl w:val="0"/>
          <w:numId w:val="12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Name must contain </w:t>
      </w:r>
      <w:r w:rsidRPr="00A34687">
        <w:rPr>
          <w:b/>
          <w:bCs/>
          <w:noProof/>
        </w:rPr>
        <w:t>two words</w:t>
      </w:r>
      <w:r w:rsidRPr="00A34687">
        <w:rPr>
          <w:noProof/>
        </w:rPr>
        <w:t>, separated by ' ' (space)</w:t>
      </w:r>
    </w:p>
    <w:p w14:paraId="32643FED" w14:textId="77777777" w:rsidR="00920C0E" w:rsidRPr="00A34687" w:rsidRDefault="0097312A" w:rsidP="00456935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2B43596A" wp14:editId="197D28B8">
            <wp:extent cx="5943600" cy="1555581"/>
            <wp:effectExtent l="19050" t="1905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58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52B5B" w14:textId="77777777" w:rsidR="0066683C" w:rsidRPr="00A34687" w:rsidRDefault="0097312A" w:rsidP="00920C0E">
      <w:pPr>
        <w:pStyle w:val="Caption"/>
        <w:jc w:val="center"/>
        <w:rPr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="005F50FD" w:rsidRPr="00A34687">
        <w:rPr>
          <w:b/>
          <w:bCs/>
          <w:i w:val="0"/>
          <w:iCs w:val="0"/>
          <w:noProof/>
          <w:color w:val="auto"/>
        </w:rPr>
        <w:t>1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</w:t>
      </w:r>
      <w:r w:rsidRPr="00A34687">
        <w:rPr>
          <w:b/>
          <w:bCs/>
          <w:color w:val="auto"/>
        </w:rPr>
        <w:t xml:space="preserve"> </w:t>
      </w:r>
      <w:r w:rsidRPr="00A34687">
        <w:rPr>
          <w:b/>
          <w:bCs/>
          <w:i w:val="0"/>
          <w:iCs w:val="0"/>
          <w:color w:val="auto"/>
        </w:rPr>
        <w:t>Input Name</w:t>
      </w:r>
    </w:p>
    <w:p w14:paraId="3A8D2E1B" w14:textId="77777777" w:rsidR="0066683C" w:rsidRPr="00A34687" w:rsidRDefault="0097312A" w:rsidP="0066683C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Then, when the user has finished inputting his/her name, the program will </w:t>
      </w:r>
      <w:r w:rsidRPr="00A34687">
        <w:rPr>
          <w:b/>
          <w:bCs/>
          <w:noProof/>
        </w:rPr>
        <w:t>show the user’s history purchase</w:t>
      </w:r>
      <w:r w:rsidRPr="00A34687">
        <w:rPr>
          <w:noProof/>
        </w:rPr>
        <w:t xml:space="preserve">. If there’s </w:t>
      </w:r>
      <w:r w:rsidRPr="009A742B">
        <w:rPr>
          <w:b/>
          <w:bCs/>
          <w:noProof/>
        </w:rPr>
        <w:t>no history purchase</w:t>
      </w:r>
      <w:r w:rsidRPr="00A34687">
        <w:rPr>
          <w:noProof/>
        </w:rPr>
        <w:t>, then ‘</w:t>
      </w:r>
      <w:r w:rsidRPr="00692A7B">
        <w:rPr>
          <w:b/>
          <w:bCs/>
          <w:noProof/>
        </w:rPr>
        <w:t>No purchase history.</w:t>
      </w:r>
      <w:r w:rsidRPr="00A34687">
        <w:rPr>
          <w:noProof/>
        </w:rPr>
        <w:t xml:space="preserve">’ will be written, followed with </w:t>
      </w:r>
      <w:r w:rsidRPr="00A34687">
        <w:rPr>
          <w:b/>
          <w:bCs/>
          <w:noProof/>
        </w:rPr>
        <w:t>4 menus</w:t>
      </w:r>
      <w:r w:rsidRPr="00A34687">
        <w:rPr>
          <w:noProof/>
        </w:rPr>
        <w:t>:</w:t>
      </w:r>
    </w:p>
    <w:p w14:paraId="552E98CD" w14:textId="77777777" w:rsidR="0066683C" w:rsidRPr="00A34687" w:rsidRDefault="0097312A" w:rsidP="0066683C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noProof/>
        </w:rPr>
      </w:pPr>
      <w:r w:rsidRPr="00A34687">
        <w:rPr>
          <w:b/>
          <w:bCs/>
          <w:noProof/>
        </w:rPr>
        <w:t>Shop at Vi</w:t>
      </w:r>
    </w:p>
    <w:p w14:paraId="77A8C5E3" w14:textId="77777777" w:rsidR="0066683C" w:rsidRPr="00A34687" w:rsidRDefault="0097312A" w:rsidP="0066683C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noProof/>
        </w:rPr>
      </w:pPr>
      <w:r w:rsidRPr="00A34687">
        <w:rPr>
          <w:b/>
          <w:bCs/>
          <w:noProof/>
        </w:rPr>
        <w:t>Refresh My Shipping Status</w:t>
      </w:r>
    </w:p>
    <w:p w14:paraId="20BC985E" w14:textId="77777777" w:rsidR="0066683C" w:rsidRPr="00A34687" w:rsidRDefault="0097312A" w:rsidP="0066683C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noProof/>
        </w:rPr>
      </w:pPr>
      <w:r w:rsidRPr="00A34687">
        <w:rPr>
          <w:b/>
          <w:bCs/>
          <w:noProof/>
        </w:rPr>
        <w:t>View Purchase History</w:t>
      </w:r>
    </w:p>
    <w:p w14:paraId="7E2E0E35" w14:textId="77777777" w:rsidR="0066683C" w:rsidRPr="00A34687" w:rsidRDefault="0097312A" w:rsidP="0066683C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  <w:noProof/>
        </w:rPr>
      </w:pPr>
      <w:r w:rsidRPr="00A34687">
        <w:rPr>
          <w:b/>
          <w:bCs/>
          <w:noProof/>
        </w:rPr>
        <w:t>Exit</w:t>
      </w:r>
    </w:p>
    <w:p w14:paraId="47E41312" w14:textId="77777777" w:rsidR="00920C0E" w:rsidRPr="00A34687" w:rsidRDefault="0097312A" w:rsidP="00456935">
      <w:pPr>
        <w:keepNext/>
        <w:spacing w:line="360" w:lineRule="auto"/>
        <w:jc w:val="center"/>
      </w:pPr>
      <w:r w:rsidRPr="00A34687">
        <w:rPr>
          <w:noProof/>
        </w:rPr>
        <w:drawing>
          <wp:inline distT="0" distB="0" distL="0" distR="0" wp14:anchorId="4CE37937" wp14:editId="23F459D2">
            <wp:extent cx="5943600" cy="1625629"/>
            <wp:effectExtent l="19050" t="1905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26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562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C7148" w14:textId="77777777" w:rsidR="0066683C" w:rsidRPr="00A34687" w:rsidRDefault="0097312A" w:rsidP="00920C0E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="005F50FD" w:rsidRPr="00A34687">
        <w:rPr>
          <w:b/>
          <w:bCs/>
          <w:i w:val="0"/>
          <w:iCs w:val="0"/>
          <w:noProof/>
          <w:color w:val="auto"/>
        </w:rPr>
        <w:t>2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Main Menu</w:t>
      </w:r>
    </w:p>
    <w:p w14:paraId="1A7D1C0F" w14:textId="77777777" w:rsidR="007775D3" w:rsidRDefault="007775D3">
      <w:pPr>
        <w:rPr>
          <w:noProof/>
        </w:rPr>
      </w:pPr>
      <w:r>
        <w:rPr>
          <w:noProof/>
        </w:rPr>
        <w:br w:type="page"/>
      </w:r>
    </w:p>
    <w:p w14:paraId="60A52C18" w14:textId="25D9401B" w:rsidR="0066683C" w:rsidRPr="00A34687" w:rsidRDefault="0097312A" w:rsidP="0066683C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</w:rPr>
      </w:pPr>
      <w:r w:rsidRPr="00A34687">
        <w:rPr>
          <w:noProof/>
        </w:rPr>
        <w:lastRenderedPageBreak/>
        <w:t xml:space="preserve">If the user chooses </w:t>
      </w:r>
      <w:r w:rsidRPr="00A34687">
        <w:rPr>
          <w:b/>
          <w:bCs/>
          <w:noProof/>
        </w:rPr>
        <w:t>menu 1</w:t>
      </w:r>
      <w:r w:rsidRPr="00A34687">
        <w:rPr>
          <w:noProof/>
        </w:rPr>
        <w:t>, then:</w:t>
      </w:r>
    </w:p>
    <w:p w14:paraId="3B997ED1" w14:textId="77777777" w:rsidR="00920C0E" w:rsidRPr="00A34687" w:rsidRDefault="0097312A" w:rsidP="00920C0E">
      <w:pPr>
        <w:pStyle w:val="ListParagraph"/>
        <w:numPr>
          <w:ilvl w:val="0"/>
          <w:numId w:val="15"/>
        </w:numPr>
        <w:spacing w:line="360" w:lineRule="auto"/>
        <w:rPr>
          <w:noProof/>
        </w:rPr>
      </w:pPr>
      <w:r w:rsidRPr="00A34687">
        <w:rPr>
          <w:noProof/>
        </w:rPr>
        <w:t xml:space="preserve">If there’s </w:t>
      </w:r>
      <w:r w:rsidRPr="00A34687">
        <w:rPr>
          <w:b/>
          <w:bCs/>
          <w:noProof/>
        </w:rPr>
        <w:t>no available product</w:t>
      </w:r>
      <w:r w:rsidRPr="00A34687">
        <w:rPr>
          <w:noProof/>
        </w:rPr>
        <w:t xml:space="preserve"> then display:</w:t>
      </w:r>
    </w:p>
    <w:p w14:paraId="0AA2F990" w14:textId="77777777" w:rsidR="00920C0E" w:rsidRPr="00A34687" w:rsidRDefault="0097312A" w:rsidP="00874163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29906191" wp14:editId="19216650">
            <wp:extent cx="5943600" cy="408187"/>
            <wp:effectExtent l="19050" t="1905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64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CB06D" w14:textId="77777777" w:rsidR="00920C0E" w:rsidRPr="00A34687" w:rsidRDefault="0097312A" w:rsidP="00920C0E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="005F50FD" w:rsidRPr="00A34687">
        <w:rPr>
          <w:b/>
          <w:bCs/>
          <w:i w:val="0"/>
          <w:iCs w:val="0"/>
          <w:noProof/>
          <w:color w:val="auto"/>
        </w:rPr>
        <w:t>3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Empty Available Product List</w:t>
      </w:r>
    </w:p>
    <w:p w14:paraId="7E191864" w14:textId="3C3D012D" w:rsidR="00874163" w:rsidRDefault="0097312A" w:rsidP="00874163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Otherwise:</w:t>
      </w:r>
    </w:p>
    <w:p w14:paraId="23C9A985" w14:textId="51239057" w:rsidR="0066683C" w:rsidRPr="00A34687" w:rsidRDefault="0097312A" w:rsidP="00C66589">
      <w:pPr>
        <w:pStyle w:val="ListParagraph"/>
        <w:numPr>
          <w:ilvl w:val="0"/>
          <w:numId w:val="16"/>
        </w:numPr>
        <w:spacing w:line="360" w:lineRule="auto"/>
        <w:jc w:val="both"/>
        <w:rPr>
          <w:noProof/>
        </w:rPr>
      </w:pPr>
      <w:r w:rsidRPr="00A34687">
        <w:rPr>
          <w:noProof/>
        </w:rPr>
        <w:t>The program will ask the user to input the index of the product user wants to buy. The index will be validated from</w:t>
      </w:r>
      <w:r w:rsidRPr="00FB0086">
        <w:rPr>
          <w:b/>
          <w:bCs/>
          <w:noProof/>
        </w:rPr>
        <w:t xml:space="preserve"> 1 to the number of available products</w:t>
      </w:r>
      <w:r w:rsidRPr="00A34687">
        <w:rPr>
          <w:noProof/>
        </w:rPr>
        <w:t>.</w:t>
      </w:r>
    </w:p>
    <w:p w14:paraId="0A790A18" w14:textId="77777777" w:rsidR="005F50FD" w:rsidRPr="00A34687" w:rsidRDefault="0097312A" w:rsidP="00EB494D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2DD03299" wp14:editId="1C89913F">
            <wp:extent cx="5943600" cy="3431807"/>
            <wp:effectExtent l="19050" t="1905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607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807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84E5BA" w14:textId="77777777" w:rsidR="0066683C" w:rsidRPr="00A34687" w:rsidRDefault="0097312A" w:rsidP="005F50FD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4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Available Product List</w:t>
      </w:r>
    </w:p>
    <w:p w14:paraId="4647BE7D" w14:textId="77777777" w:rsidR="0066683C" w:rsidRPr="00A34687" w:rsidRDefault="0097312A" w:rsidP="00EB494D">
      <w:pPr>
        <w:pStyle w:val="ListParagraph"/>
        <w:numPr>
          <w:ilvl w:val="0"/>
          <w:numId w:val="16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Once the user picks the product they want to buy, they'll be asked to </w:t>
      </w:r>
      <w:r w:rsidRPr="00A34687">
        <w:rPr>
          <w:b/>
          <w:bCs/>
          <w:noProof/>
        </w:rPr>
        <w:t>input the quantity</w:t>
      </w:r>
      <w:r w:rsidRPr="00A34687">
        <w:rPr>
          <w:noProof/>
        </w:rPr>
        <w:t xml:space="preserve"> as well. The quantity will be validated based on the </w:t>
      </w:r>
      <w:r w:rsidRPr="00A34687">
        <w:rPr>
          <w:b/>
          <w:bCs/>
          <w:noProof/>
        </w:rPr>
        <w:t>available stocks</w:t>
      </w:r>
      <w:r w:rsidRPr="00A34687">
        <w:rPr>
          <w:noProof/>
        </w:rPr>
        <w:t>:</w:t>
      </w:r>
    </w:p>
    <w:p w14:paraId="49638BAA" w14:textId="77777777" w:rsidR="0066683C" w:rsidRPr="00A34687" w:rsidRDefault="0097312A" w:rsidP="00EB494D">
      <w:pPr>
        <w:pStyle w:val="ListParagraph"/>
        <w:numPr>
          <w:ilvl w:val="0"/>
          <w:numId w:val="17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If user input </w:t>
      </w:r>
      <w:r w:rsidRPr="00A34687">
        <w:rPr>
          <w:b/>
          <w:bCs/>
          <w:noProof/>
        </w:rPr>
        <w:t>more than the available stocks</w:t>
      </w:r>
      <w:r w:rsidRPr="00A34687">
        <w:rPr>
          <w:noProof/>
        </w:rPr>
        <w:t>, then the program will tell the user that the quantity inputted is insufficient.</w:t>
      </w:r>
    </w:p>
    <w:p w14:paraId="0AF1D2D3" w14:textId="77777777" w:rsidR="005F50FD" w:rsidRPr="00A34687" w:rsidRDefault="0097312A" w:rsidP="00E813CB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3F38EE3D" wp14:editId="6C6E6430">
            <wp:extent cx="5943600" cy="342515"/>
            <wp:effectExtent l="19050" t="1905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45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31A8DD" w14:textId="77777777" w:rsidR="0066683C" w:rsidRPr="00A34687" w:rsidRDefault="0097312A" w:rsidP="005F50FD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5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Validate Quantity</w:t>
      </w:r>
    </w:p>
    <w:p w14:paraId="662E8F7C" w14:textId="77777777" w:rsidR="00FB5184" w:rsidRDefault="00FB5184">
      <w:pPr>
        <w:rPr>
          <w:noProof/>
        </w:rPr>
      </w:pPr>
      <w:r>
        <w:rPr>
          <w:noProof/>
        </w:rPr>
        <w:br w:type="page"/>
      </w:r>
    </w:p>
    <w:p w14:paraId="5E2819AC" w14:textId="1EF2DDAA" w:rsidR="0066683C" w:rsidRPr="00A34687" w:rsidRDefault="0097312A" w:rsidP="00E813CB">
      <w:pPr>
        <w:pStyle w:val="ListParagraph"/>
        <w:numPr>
          <w:ilvl w:val="0"/>
          <w:numId w:val="17"/>
        </w:numPr>
        <w:spacing w:line="360" w:lineRule="auto"/>
        <w:jc w:val="both"/>
        <w:rPr>
          <w:noProof/>
        </w:rPr>
      </w:pPr>
      <w:r w:rsidRPr="00A34687">
        <w:rPr>
          <w:noProof/>
        </w:rPr>
        <w:lastRenderedPageBreak/>
        <w:t xml:space="preserve">Else, the products will be added to the user’s cart and the program will decrease the chosen product’s stocks (the product should be </w:t>
      </w:r>
      <w:r w:rsidRPr="00A34687">
        <w:rPr>
          <w:b/>
          <w:bCs/>
          <w:noProof/>
        </w:rPr>
        <w:t>removed from the list</w:t>
      </w:r>
      <w:r w:rsidRPr="00A34687">
        <w:rPr>
          <w:noProof/>
        </w:rPr>
        <w:t xml:space="preserve"> if the quantity equals zero). At last, the program will </w:t>
      </w:r>
      <w:r w:rsidRPr="00A34687">
        <w:rPr>
          <w:b/>
          <w:bCs/>
          <w:noProof/>
        </w:rPr>
        <w:t>ask the user</w:t>
      </w:r>
      <w:r w:rsidRPr="00A34687">
        <w:rPr>
          <w:noProof/>
        </w:rPr>
        <w:t xml:space="preserve"> either they want to add another product or no (‘Y’/‘N’, </w:t>
      </w:r>
      <w:r w:rsidRPr="00A34687">
        <w:rPr>
          <w:b/>
          <w:bCs/>
          <w:noProof/>
        </w:rPr>
        <w:t>case sensitive</w:t>
      </w:r>
      <w:r w:rsidRPr="00A34687">
        <w:rPr>
          <w:noProof/>
        </w:rPr>
        <w:t xml:space="preserve">). If the user chooses to add more products, then the same steps will be </w:t>
      </w:r>
      <w:r w:rsidRPr="00A34687">
        <w:rPr>
          <w:b/>
          <w:bCs/>
          <w:noProof/>
        </w:rPr>
        <w:t>redo</w:t>
      </w:r>
      <w:r w:rsidRPr="00A34687">
        <w:rPr>
          <w:noProof/>
        </w:rPr>
        <w:t>ing until the user chooses no.</w:t>
      </w:r>
    </w:p>
    <w:p w14:paraId="436DD132" w14:textId="77777777" w:rsidR="005F50FD" w:rsidRPr="00A34687" w:rsidRDefault="0097312A" w:rsidP="00E813CB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72410004" wp14:editId="4A76C7DA">
            <wp:extent cx="5943600" cy="433647"/>
            <wp:effectExtent l="19050" t="1905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167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7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FF52B7" w14:textId="77777777" w:rsidR="0066683C" w:rsidRPr="00A34687" w:rsidRDefault="0097312A" w:rsidP="005F50FD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6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Add more Product Validation</w:t>
      </w:r>
    </w:p>
    <w:p w14:paraId="6C15115E" w14:textId="77777777" w:rsidR="0066683C" w:rsidRPr="00A34687" w:rsidRDefault="0097312A" w:rsidP="00674CE5">
      <w:pPr>
        <w:pStyle w:val="ListParagraph"/>
        <w:numPr>
          <w:ilvl w:val="0"/>
          <w:numId w:val="16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After the user chooses </w:t>
      </w:r>
      <w:r w:rsidRPr="00A34687">
        <w:rPr>
          <w:b/>
          <w:bCs/>
          <w:noProof/>
        </w:rPr>
        <w:t>not to add</w:t>
      </w:r>
      <w:r w:rsidRPr="00A34687">
        <w:rPr>
          <w:noProof/>
        </w:rPr>
        <w:t xml:space="preserve"> any more product to their cart, the program will ask the user to input their </w:t>
      </w:r>
      <w:r w:rsidRPr="00A34687">
        <w:rPr>
          <w:b/>
          <w:bCs/>
          <w:noProof/>
        </w:rPr>
        <w:t>address</w:t>
      </w:r>
      <w:r w:rsidRPr="00A34687">
        <w:rPr>
          <w:noProof/>
        </w:rPr>
        <w:t xml:space="preserve"> and </w:t>
      </w:r>
      <w:r w:rsidRPr="00A34687">
        <w:rPr>
          <w:b/>
          <w:bCs/>
          <w:noProof/>
        </w:rPr>
        <w:t>shipping</w:t>
      </w:r>
      <w:r w:rsidRPr="00A34687">
        <w:rPr>
          <w:noProof/>
        </w:rPr>
        <w:t xml:space="preserve"> </w:t>
      </w:r>
      <w:r w:rsidRPr="00A34687">
        <w:rPr>
          <w:b/>
          <w:bCs/>
          <w:noProof/>
        </w:rPr>
        <w:t>service</w:t>
      </w:r>
      <w:r w:rsidRPr="00A34687">
        <w:rPr>
          <w:noProof/>
        </w:rPr>
        <w:t>. There are some validations included:</w:t>
      </w:r>
    </w:p>
    <w:p w14:paraId="7F4829A6" w14:textId="77777777" w:rsidR="0066683C" w:rsidRPr="00A34687" w:rsidRDefault="0097312A" w:rsidP="0066683C">
      <w:pPr>
        <w:pStyle w:val="ListParagraph"/>
        <w:numPr>
          <w:ilvl w:val="1"/>
          <w:numId w:val="12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The address should </w:t>
      </w:r>
      <w:r w:rsidRPr="00A34687">
        <w:rPr>
          <w:b/>
          <w:bCs/>
          <w:noProof/>
        </w:rPr>
        <w:t xml:space="preserve">start with 'Jl. ' </w:t>
      </w:r>
      <w:r w:rsidRPr="000705BD">
        <w:rPr>
          <w:noProof/>
        </w:rPr>
        <w:t>(</w:t>
      </w:r>
      <w:r w:rsidRPr="00A34687">
        <w:rPr>
          <w:b/>
          <w:bCs/>
          <w:noProof/>
        </w:rPr>
        <w:t>using space ‘ ’</w:t>
      </w:r>
      <w:r w:rsidRPr="000705BD">
        <w:rPr>
          <w:noProof/>
        </w:rPr>
        <w:t>)</w:t>
      </w:r>
      <w:r w:rsidRPr="00A34687">
        <w:rPr>
          <w:noProof/>
        </w:rPr>
        <w:t xml:space="preserve"> and is </w:t>
      </w:r>
      <w:r w:rsidRPr="00A34687">
        <w:rPr>
          <w:b/>
          <w:bCs/>
          <w:noProof/>
        </w:rPr>
        <w:t>longer than 10 characters</w:t>
      </w:r>
      <w:r w:rsidRPr="00A34687">
        <w:rPr>
          <w:noProof/>
        </w:rPr>
        <w:t>.</w:t>
      </w:r>
    </w:p>
    <w:p w14:paraId="0E72B1BB" w14:textId="77777777" w:rsidR="00CB14AD" w:rsidRPr="000B7ACB" w:rsidRDefault="0097312A" w:rsidP="000B7ACB">
      <w:pPr>
        <w:pStyle w:val="ListParagraph"/>
        <w:numPr>
          <w:ilvl w:val="1"/>
          <w:numId w:val="12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The currently available shipping service is only </w:t>
      </w:r>
      <w:r w:rsidRPr="00A34687">
        <w:rPr>
          <w:b/>
          <w:bCs/>
          <w:noProof/>
        </w:rPr>
        <w:t>ViCepat</w:t>
      </w:r>
      <w:r w:rsidRPr="00A34687">
        <w:rPr>
          <w:noProof/>
        </w:rPr>
        <w:t xml:space="preserve"> and </w:t>
      </w:r>
      <w:r w:rsidRPr="00A34687">
        <w:rPr>
          <w:b/>
          <w:bCs/>
          <w:noProof/>
        </w:rPr>
        <w:t>VeDex</w:t>
      </w:r>
      <w:r w:rsidRPr="00A34687">
        <w:rPr>
          <w:noProof/>
        </w:rPr>
        <w:t xml:space="preserve">, both are the only option for user and is </w:t>
      </w:r>
      <w:r w:rsidRPr="00A34687">
        <w:rPr>
          <w:b/>
          <w:bCs/>
          <w:noProof/>
        </w:rPr>
        <w:t>case insensitive</w:t>
      </w:r>
      <w:r w:rsidRPr="00A34687">
        <w:rPr>
          <w:noProof/>
        </w:rPr>
        <w:t xml:space="preserve">. Once the user chooses any of these options, the process will be done </w:t>
      </w:r>
      <w:r w:rsidRPr="00A34687">
        <w:rPr>
          <w:b/>
          <w:bCs/>
          <w:noProof/>
        </w:rPr>
        <w:t>using threading</w:t>
      </w:r>
      <w:r w:rsidRPr="00A34687">
        <w:rPr>
          <w:noProof/>
        </w:rPr>
        <w:t xml:space="preserve">, which means multi-processing (background process). When the packet has arrived at the user's place </w:t>
      </w:r>
      <w:r w:rsidRPr="00A34687">
        <w:rPr>
          <w:b/>
          <w:bCs/>
          <w:noProof/>
        </w:rPr>
        <w:t>safely</w:t>
      </w:r>
      <w:r w:rsidRPr="00A34687">
        <w:rPr>
          <w:noProof/>
        </w:rPr>
        <w:t xml:space="preserve"> (</w:t>
      </w:r>
      <w:r w:rsidRPr="00A34687">
        <w:rPr>
          <w:i/>
          <w:iCs/>
          <w:noProof/>
        </w:rPr>
        <w:t>Finished Order</w:t>
      </w:r>
      <w:r w:rsidRPr="00A34687">
        <w:rPr>
          <w:noProof/>
        </w:rPr>
        <w:t xml:space="preserve">), then the order will be moved to the </w:t>
      </w:r>
      <w:r w:rsidRPr="00A34687">
        <w:rPr>
          <w:b/>
          <w:bCs/>
          <w:noProof/>
        </w:rPr>
        <w:t>history list</w:t>
      </w:r>
      <w:r w:rsidRPr="00A34687">
        <w:rPr>
          <w:noProof/>
        </w:rPr>
        <w:t xml:space="preserve">. The </w:t>
      </w:r>
      <w:r w:rsidRPr="00A34687">
        <w:rPr>
          <w:b/>
          <w:bCs/>
          <w:noProof/>
        </w:rPr>
        <w:t>failed ones will remain</w:t>
      </w:r>
      <w:r w:rsidRPr="00A34687">
        <w:rPr>
          <w:noProof/>
        </w:rPr>
        <w:t xml:space="preserve"> on top of the menu and there’ll be a message about the insurance fee.</w:t>
      </w:r>
    </w:p>
    <w:p w14:paraId="6119001D" w14:textId="77777777" w:rsidR="00674CE5" w:rsidRDefault="0097312A" w:rsidP="00674CE5">
      <w:pPr>
        <w:pStyle w:val="ListParagraph"/>
        <w:numPr>
          <w:ilvl w:val="0"/>
          <w:numId w:val="19"/>
        </w:numPr>
        <w:spacing w:line="360" w:lineRule="auto"/>
        <w:ind w:left="1890"/>
        <w:jc w:val="both"/>
        <w:rPr>
          <w:b/>
          <w:bCs/>
          <w:noProof/>
        </w:rPr>
      </w:pPr>
      <w:r w:rsidRPr="00A34687">
        <w:rPr>
          <w:b/>
          <w:bCs/>
          <w:noProof/>
        </w:rPr>
        <w:t>ViCepat</w:t>
      </w:r>
    </w:p>
    <w:p w14:paraId="172646AF" w14:textId="77777777" w:rsidR="00674CE5" w:rsidRDefault="0097312A" w:rsidP="00674CE5">
      <w:pPr>
        <w:pStyle w:val="ListParagraph"/>
        <w:spacing w:line="360" w:lineRule="auto"/>
        <w:ind w:left="1890"/>
        <w:jc w:val="both"/>
        <w:rPr>
          <w:noProof/>
        </w:rPr>
      </w:pPr>
      <w:r w:rsidRPr="00674CE5">
        <w:rPr>
          <w:b/>
          <w:bCs/>
          <w:noProof/>
        </w:rPr>
        <w:t>ViCepat</w:t>
      </w:r>
      <w:r w:rsidRPr="00A34687">
        <w:rPr>
          <w:noProof/>
        </w:rPr>
        <w:t xml:space="preserve"> offers fast shipping </w:t>
      </w:r>
      <w:r w:rsidRPr="00674CE5">
        <w:rPr>
          <w:b/>
          <w:bCs/>
          <w:noProof/>
        </w:rPr>
        <w:t>1x24hrs (a day)</w:t>
      </w:r>
      <w:r w:rsidRPr="00A34687">
        <w:rPr>
          <w:noProof/>
        </w:rPr>
        <w:t xml:space="preserve"> with only </w:t>
      </w:r>
      <w:r w:rsidRPr="00674CE5">
        <w:rPr>
          <w:b/>
          <w:bCs/>
          <w:noProof/>
        </w:rPr>
        <w:t>Rp. 12.000,- of shipping fee</w:t>
      </w:r>
      <w:r w:rsidRPr="00A34687">
        <w:rPr>
          <w:noProof/>
        </w:rPr>
        <w:t>, and they do guarantee the products’ safety as well</w:t>
      </w:r>
      <w:r>
        <w:rPr>
          <w:noProof/>
        </w:rPr>
        <w:t>.</w:t>
      </w:r>
    </w:p>
    <w:p w14:paraId="682D129E" w14:textId="77777777" w:rsidR="003B18C2" w:rsidRDefault="0097312A" w:rsidP="003B18C2">
      <w:pPr>
        <w:pStyle w:val="ListParagraph"/>
        <w:numPr>
          <w:ilvl w:val="0"/>
          <w:numId w:val="19"/>
        </w:numPr>
        <w:spacing w:line="360" w:lineRule="auto"/>
        <w:ind w:left="1890"/>
        <w:jc w:val="both"/>
        <w:rPr>
          <w:b/>
          <w:bCs/>
          <w:noProof/>
        </w:rPr>
      </w:pPr>
      <w:r w:rsidRPr="00674CE5">
        <w:rPr>
          <w:b/>
          <w:bCs/>
          <w:noProof/>
        </w:rPr>
        <w:t>VeDex</w:t>
      </w:r>
    </w:p>
    <w:p w14:paraId="24301E6D" w14:textId="4B6EF57C" w:rsidR="003B18C2" w:rsidRDefault="0097312A" w:rsidP="003B18C2">
      <w:pPr>
        <w:pStyle w:val="ListParagraph"/>
        <w:spacing w:line="360" w:lineRule="auto"/>
        <w:ind w:left="1890"/>
        <w:jc w:val="both"/>
        <w:rPr>
          <w:noProof/>
        </w:rPr>
      </w:pPr>
      <w:r w:rsidRPr="003B18C2">
        <w:rPr>
          <w:b/>
          <w:bCs/>
          <w:noProof/>
        </w:rPr>
        <w:t>VeDex</w:t>
      </w:r>
      <w:r w:rsidRPr="00A34687">
        <w:rPr>
          <w:noProof/>
        </w:rPr>
        <w:t xml:space="preserve"> offers FREE SHIPPING FEE with </w:t>
      </w:r>
      <w:r w:rsidRPr="003B18C2">
        <w:rPr>
          <w:b/>
          <w:bCs/>
          <w:noProof/>
        </w:rPr>
        <w:t>a minimum purchase of Rp. 150.000,-</w:t>
      </w:r>
      <w:r w:rsidRPr="00A34687">
        <w:rPr>
          <w:noProof/>
        </w:rPr>
        <w:t xml:space="preserve">. If the user purchases less than Rp. 150.000,- then the user has to pay </w:t>
      </w:r>
      <w:r w:rsidRPr="003B18C2">
        <w:rPr>
          <w:b/>
          <w:bCs/>
          <w:noProof/>
        </w:rPr>
        <w:t>Rp. 10.000,- for the shipping fee</w:t>
      </w:r>
      <w:r w:rsidRPr="00A34687">
        <w:rPr>
          <w:noProof/>
        </w:rPr>
        <w:t xml:space="preserve">. </w:t>
      </w:r>
      <w:r w:rsidR="00EB6323" w:rsidRPr="00EB6323">
        <w:rPr>
          <w:noProof/>
        </w:rPr>
        <w:t xml:space="preserve">The estimation of the shipping is strictly </w:t>
      </w:r>
      <w:r w:rsidR="00EB6323" w:rsidRPr="00EB6323">
        <w:rPr>
          <w:b/>
          <w:bCs/>
          <w:noProof/>
        </w:rPr>
        <w:t>2x24 hour (two days)</w:t>
      </w:r>
      <w:r w:rsidRPr="00A34687">
        <w:rPr>
          <w:noProof/>
        </w:rPr>
        <w:t xml:space="preserve">, but they don’t guarantee the products’ safety (chance of </w:t>
      </w:r>
      <w:r w:rsidRPr="003B18C2">
        <w:rPr>
          <w:b/>
          <w:bCs/>
          <w:noProof/>
        </w:rPr>
        <w:t>losing products is 10%</w:t>
      </w:r>
      <w:r w:rsidRPr="00A34687">
        <w:rPr>
          <w:noProof/>
        </w:rPr>
        <w:t xml:space="preserve">). They do offer </w:t>
      </w:r>
      <w:r w:rsidRPr="003B18C2">
        <w:rPr>
          <w:b/>
          <w:bCs/>
          <w:noProof/>
        </w:rPr>
        <w:t>an insurance fee of 110% of the total products'</w:t>
      </w:r>
      <w:r w:rsidRPr="00A34687">
        <w:rPr>
          <w:noProof/>
        </w:rPr>
        <w:t xml:space="preserve"> prices.</w:t>
      </w:r>
    </w:p>
    <w:p w14:paraId="650C0C12" w14:textId="77777777" w:rsidR="0066683C" w:rsidRPr="003B18C2" w:rsidRDefault="0097312A" w:rsidP="003B18C2">
      <w:pPr>
        <w:pStyle w:val="ListParagraph"/>
        <w:spacing w:line="360" w:lineRule="auto"/>
        <w:ind w:left="1890"/>
        <w:jc w:val="both"/>
        <w:rPr>
          <w:b/>
          <w:bCs/>
          <w:noProof/>
        </w:rPr>
      </w:pPr>
      <w:r w:rsidRPr="003B18C2">
        <w:rPr>
          <w:i/>
          <w:iCs/>
          <w:noProof/>
        </w:rPr>
        <w:t>Ps. A day equals to ten seconds of lifetime.</w:t>
      </w:r>
    </w:p>
    <w:p w14:paraId="1A37EB87" w14:textId="77777777" w:rsidR="005F50FD" w:rsidRPr="00A34687" w:rsidRDefault="0097312A" w:rsidP="00355A5E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lastRenderedPageBreak/>
        <w:drawing>
          <wp:inline distT="0" distB="0" distL="0" distR="0" wp14:anchorId="236E6F75" wp14:editId="5D8C08E9">
            <wp:extent cx="5943600" cy="2515386"/>
            <wp:effectExtent l="19050" t="19050" r="0" b="0"/>
            <wp:docPr id="150926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63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386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535D7A" w14:textId="77777777" w:rsidR="0066683C" w:rsidRPr="00A34687" w:rsidRDefault="0097312A" w:rsidP="007A285C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7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Display History (if exists) above Main Menu</w:t>
      </w:r>
    </w:p>
    <w:p w14:paraId="0F35FD72" w14:textId="4B5251B8" w:rsidR="0066683C" w:rsidRPr="00A34687" w:rsidRDefault="0097312A" w:rsidP="007A285C">
      <w:pPr>
        <w:pStyle w:val="ListParagraph"/>
        <w:numPr>
          <w:ilvl w:val="0"/>
          <w:numId w:val="16"/>
        </w:numPr>
        <w:spacing w:line="360" w:lineRule="auto"/>
        <w:jc w:val="both"/>
        <w:rPr>
          <w:noProof/>
        </w:rPr>
      </w:pPr>
      <w:r w:rsidRPr="00A34687">
        <w:rPr>
          <w:noProof/>
        </w:rPr>
        <w:t xml:space="preserve">After then, the program will </w:t>
      </w:r>
      <w:r w:rsidRPr="007A285C">
        <w:rPr>
          <w:b/>
          <w:bCs/>
          <w:noProof/>
        </w:rPr>
        <w:t>generate a Purchase ID using UUID</w:t>
      </w:r>
      <w:r w:rsidRPr="00A34687">
        <w:rPr>
          <w:noProof/>
        </w:rPr>
        <w:t xml:space="preserve"> (syntax: </w:t>
      </w:r>
      <w:r w:rsidRPr="007A285C">
        <w:rPr>
          <w:i/>
          <w:iCs/>
          <w:noProof/>
        </w:rPr>
        <w:t>UUID.randomUUID()</w:t>
      </w:r>
      <w:r w:rsidRPr="00A34687">
        <w:rPr>
          <w:noProof/>
        </w:rPr>
        <w:t>) to make the order unique and display the total price of the products bought (</w:t>
      </w:r>
      <w:r w:rsidRPr="007A285C">
        <w:rPr>
          <w:b/>
          <w:bCs/>
          <w:noProof/>
        </w:rPr>
        <w:t>Products’ Prices</w:t>
      </w:r>
      <w:r w:rsidRPr="00A34687">
        <w:rPr>
          <w:noProof/>
        </w:rPr>
        <w:t xml:space="preserve">), </w:t>
      </w:r>
      <w:r w:rsidRPr="007A285C">
        <w:rPr>
          <w:b/>
          <w:bCs/>
          <w:noProof/>
        </w:rPr>
        <w:t>Shipping</w:t>
      </w:r>
      <w:r w:rsidRPr="00A34687">
        <w:rPr>
          <w:noProof/>
        </w:rPr>
        <w:t xml:space="preserve"> </w:t>
      </w:r>
      <w:r w:rsidRPr="007A285C">
        <w:rPr>
          <w:b/>
          <w:bCs/>
          <w:noProof/>
        </w:rPr>
        <w:t>Fee</w:t>
      </w:r>
      <w:r w:rsidRPr="00A34687">
        <w:rPr>
          <w:noProof/>
        </w:rPr>
        <w:t xml:space="preserve"> based on the chosen service, and also the </w:t>
      </w:r>
      <w:r w:rsidRPr="007A285C">
        <w:rPr>
          <w:b/>
          <w:bCs/>
          <w:noProof/>
        </w:rPr>
        <w:t>Grand</w:t>
      </w:r>
      <w:r w:rsidRPr="00A34687">
        <w:rPr>
          <w:noProof/>
        </w:rPr>
        <w:t xml:space="preserve"> </w:t>
      </w:r>
      <w:r w:rsidRPr="007A285C">
        <w:rPr>
          <w:b/>
          <w:bCs/>
          <w:noProof/>
        </w:rPr>
        <w:t>Total</w:t>
      </w:r>
      <w:r w:rsidRPr="00A34687">
        <w:rPr>
          <w:noProof/>
        </w:rPr>
        <w:t xml:space="preserve"> with the following formula: </w:t>
      </w:r>
    </w:p>
    <w:tbl>
      <w:tblPr>
        <w:tblStyle w:val="TableGrid"/>
        <w:tblW w:w="8640" w:type="dxa"/>
        <w:tblInd w:w="1278" w:type="dxa"/>
        <w:tblLook w:val="04A0" w:firstRow="1" w:lastRow="0" w:firstColumn="1" w:lastColumn="0" w:noHBand="0" w:noVBand="1"/>
      </w:tblPr>
      <w:tblGrid>
        <w:gridCol w:w="8640"/>
      </w:tblGrid>
      <w:tr w:rsidR="0064648A" w14:paraId="717E4241" w14:textId="77777777" w:rsidTr="00647D08">
        <w:trPr>
          <w:trHeight w:val="432"/>
        </w:trPr>
        <w:tc>
          <w:tcPr>
            <w:tcW w:w="8640" w:type="dxa"/>
            <w:vAlign w:val="center"/>
          </w:tcPr>
          <w:p w14:paraId="2548B616" w14:textId="6EEB24CE" w:rsidR="004B00B2" w:rsidRPr="00A34687" w:rsidRDefault="0097312A" w:rsidP="004B00B2">
            <w:pPr>
              <w:jc w:val="center"/>
            </w:pPr>
            <w:r w:rsidRPr="00A34687">
              <w:t xml:space="preserve">Products’ Prices </w:t>
            </w:r>
            <w:r w:rsidR="00647D08">
              <w:t>= Product Price 1 + Product Price 2 + …. + Product Price N</w:t>
            </w:r>
          </w:p>
        </w:tc>
      </w:tr>
    </w:tbl>
    <w:p w14:paraId="5C068DD1" w14:textId="77777777" w:rsidR="007E7F4B" w:rsidRDefault="007E7F4B"/>
    <w:tbl>
      <w:tblPr>
        <w:tblStyle w:val="TableGrid"/>
        <w:tblW w:w="8640" w:type="dxa"/>
        <w:tblInd w:w="1278" w:type="dxa"/>
        <w:tblLook w:val="04A0" w:firstRow="1" w:lastRow="0" w:firstColumn="1" w:lastColumn="0" w:noHBand="0" w:noVBand="1"/>
      </w:tblPr>
      <w:tblGrid>
        <w:gridCol w:w="8640"/>
      </w:tblGrid>
      <w:tr w:rsidR="007E7F4B" w14:paraId="65D59948" w14:textId="77777777" w:rsidTr="00647D08">
        <w:trPr>
          <w:trHeight w:val="432"/>
        </w:trPr>
        <w:tc>
          <w:tcPr>
            <w:tcW w:w="8640" w:type="dxa"/>
            <w:vAlign w:val="center"/>
          </w:tcPr>
          <w:p w14:paraId="53CC75F2" w14:textId="600D2236" w:rsidR="007E7F4B" w:rsidRPr="00A34687" w:rsidRDefault="007E7F4B" w:rsidP="004B00B2">
            <w:pPr>
              <w:jc w:val="center"/>
            </w:pPr>
            <w:r w:rsidRPr="00A34687">
              <w:t>Grand Total: Products’ Prices + Shipping Fee</w:t>
            </w:r>
          </w:p>
        </w:tc>
      </w:tr>
    </w:tbl>
    <w:p w14:paraId="13C0B6C5" w14:textId="77777777" w:rsidR="005F50FD" w:rsidRPr="00A34687" w:rsidRDefault="0097312A" w:rsidP="007A285C">
      <w:pPr>
        <w:pStyle w:val="ListParagraph"/>
        <w:keepNext/>
        <w:spacing w:before="240"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1D80DA62" wp14:editId="63DB4FA2">
            <wp:extent cx="5943600" cy="1392154"/>
            <wp:effectExtent l="19050" t="1905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608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215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0607B" w14:textId="77777777" w:rsidR="0063437D" w:rsidRPr="0045305E" w:rsidRDefault="0097312A" w:rsidP="0045305E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8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Display Total Price based on the Formula above</w:t>
      </w:r>
    </w:p>
    <w:p w14:paraId="09F6FD81" w14:textId="77777777" w:rsidR="00A1568A" w:rsidRDefault="00A1568A">
      <w:pPr>
        <w:rPr>
          <w:noProof/>
        </w:rPr>
      </w:pPr>
      <w:r>
        <w:rPr>
          <w:noProof/>
        </w:rPr>
        <w:br w:type="page"/>
      </w:r>
    </w:p>
    <w:p w14:paraId="51F2425F" w14:textId="1BA7A879" w:rsidR="0066683C" w:rsidRPr="00A34687" w:rsidRDefault="0097312A" w:rsidP="0066683C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</w:rPr>
      </w:pPr>
      <w:r w:rsidRPr="00A34687">
        <w:rPr>
          <w:noProof/>
        </w:rPr>
        <w:lastRenderedPageBreak/>
        <w:t xml:space="preserve">If the user chooses menu 2, then the program will </w:t>
      </w:r>
      <w:r w:rsidRPr="00A34687">
        <w:rPr>
          <w:b/>
          <w:bCs/>
          <w:noProof/>
        </w:rPr>
        <w:t>refresh the shipping history</w:t>
      </w:r>
      <w:r w:rsidRPr="00A34687">
        <w:rPr>
          <w:noProof/>
        </w:rPr>
        <w:t xml:space="preserve"> on top of the menu. The history orders that will be displayed on top of the menu is only the </w:t>
      </w:r>
      <w:r w:rsidRPr="00A34687">
        <w:rPr>
          <w:b/>
          <w:bCs/>
          <w:noProof/>
        </w:rPr>
        <w:t>on going</w:t>
      </w:r>
      <w:r w:rsidRPr="00A34687">
        <w:rPr>
          <w:noProof/>
        </w:rPr>
        <w:t xml:space="preserve"> &amp; </w:t>
      </w:r>
      <w:r w:rsidRPr="00A34687">
        <w:rPr>
          <w:b/>
          <w:bCs/>
          <w:noProof/>
        </w:rPr>
        <w:t>failed</w:t>
      </w:r>
      <w:r w:rsidRPr="00A34687">
        <w:rPr>
          <w:noProof/>
        </w:rPr>
        <w:t xml:space="preserve"> ones. Here’s the before and after refresh:</w:t>
      </w:r>
    </w:p>
    <w:p w14:paraId="55E921BC" w14:textId="77777777" w:rsidR="005F50FD" w:rsidRPr="00A34687" w:rsidRDefault="0097312A" w:rsidP="006A1482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77787EEC" wp14:editId="129152C3">
            <wp:extent cx="5943600" cy="2696559"/>
            <wp:effectExtent l="19050" t="1905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1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55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0005C" w14:textId="77777777" w:rsidR="005F50FD" w:rsidRPr="00A34687" w:rsidRDefault="0097312A" w:rsidP="005F50FD">
      <w:pPr>
        <w:pStyle w:val="Caption"/>
        <w:jc w:val="center"/>
        <w:rPr>
          <w:b/>
          <w:bCs/>
          <w:i w:val="0"/>
          <w:iCs w:val="0"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9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Before Refresh</w:t>
      </w:r>
    </w:p>
    <w:p w14:paraId="3FDACC2C" w14:textId="77777777" w:rsidR="005F50FD" w:rsidRPr="00A34687" w:rsidRDefault="0097312A" w:rsidP="00C02DAD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t xml:space="preserve"> </w:t>
      </w:r>
      <w:r w:rsidRPr="00A34687">
        <w:rPr>
          <w:noProof/>
        </w:rPr>
        <w:drawing>
          <wp:inline distT="0" distB="0" distL="0" distR="0" wp14:anchorId="6F56B2BE" wp14:editId="04CAB87C">
            <wp:extent cx="5943600" cy="2186288"/>
            <wp:effectExtent l="19050" t="1905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511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288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78C79" w14:textId="77777777" w:rsidR="00B430BB" w:rsidRPr="00171555" w:rsidRDefault="0097312A" w:rsidP="00171555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10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After Refresh</w:t>
      </w:r>
    </w:p>
    <w:p w14:paraId="7095A0B4" w14:textId="77777777" w:rsidR="00C87C43" w:rsidRDefault="00C87C43">
      <w:pPr>
        <w:rPr>
          <w:noProof/>
        </w:rPr>
      </w:pPr>
      <w:r>
        <w:rPr>
          <w:noProof/>
        </w:rPr>
        <w:br w:type="page"/>
      </w:r>
    </w:p>
    <w:p w14:paraId="3334EBA7" w14:textId="1C5E815D" w:rsidR="0066683C" w:rsidRPr="00A34687" w:rsidRDefault="0097312A" w:rsidP="0066683C">
      <w:pPr>
        <w:pStyle w:val="ListParagraph"/>
        <w:numPr>
          <w:ilvl w:val="0"/>
          <w:numId w:val="13"/>
        </w:numPr>
        <w:spacing w:line="360" w:lineRule="auto"/>
        <w:jc w:val="both"/>
        <w:rPr>
          <w:noProof/>
        </w:rPr>
      </w:pPr>
      <w:r w:rsidRPr="00A34687">
        <w:rPr>
          <w:noProof/>
        </w:rPr>
        <w:lastRenderedPageBreak/>
        <w:t xml:space="preserve">If the user chooses menu 3, then the program will </w:t>
      </w:r>
      <w:r w:rsidRPr="00A34687">
        <w:rPr>
          <w:b/>
          <w:bCs/>
          <w:noProof/>
        </w:rPr>
        <w:t>display all the users’ finished orders</w:t>
      </w:r>
      <w:r w:rsidRPr="00A34687">
        <w:rPr>
          <w:noProof/>
        </w:rPr>
        <w:t xml:space="preserve">. Each order includes its </w:t>
      </w:r>
      <w:r w:rsidRPr="00A34687">
        <w:rPr>
          <w:b/>
          <w:bCs/>
          <w:noProof/>
        </w:rPr>
        <w:t>Shipping</w:t>
      </w:r>
      <w:r w:rsidRPr="00A34687">
        <w:rPr>
          <w:noProof/>
        </w:rPr>
        <w:t xml:space="preserve"> </w:t>
      </w:r>
      <w:r w:rsidRPr="00A34687">
        <w:rPr>
          <w:b/>
          <w:bCs/>
          <w:noProof/>
        </w:rPr>
        <w:t>ID</w:t>
      </w:r>
      <w:r w:rsidRPr="00A34687">
        <w:rPr>
          <w:noProof/>
        </w:rPr>
        <w:t xml:space="preserve">, the user’s inputted </w:t>
      </w:r>
      <w:r w:rsidRPr="00A34687">
        <w:rPr>
          <w:b/>
          <w:bCs/>
          <w:noProof/>
        </w:rPr>
        <w:t>Address</w:t>
      </w:r>
      <w:r w:rsidRPr="00A34687">
        <w:rPr>
          <w:noProof/>
        </w:rPr>
        <w:t xml:space="preserve">, </w:t>
      </w:r>
      <w:r w:rsidRPr="00A34687">
        <w:rPr>
          <w:b/>
          <w:bCs/>
          <w:noProof/>
        </w:rPr>
        <w:t>Total</w:t>
      </w:r>
      <w:r w:rsidRPr="00A34687">
        <w:rPr>
          <w:noProof/>
        </w:rPr>
        <w:t xml:space="preserve"> </w:t>
      </w:r>
      <w:r w:rsidRPr="00A34687">
        <w:rPr>
          <w:b/>
          <w:bCs/>
          <w:noProof/>
        </w:rPr>
        <w:t>Price</w:t>
      </w:r>
      <w:r w:rsidRPr="00A34687">
        <w:rPr>
          <w:noProof/>
        </w:rPr>
        <w:t xml:space="preserve">, and all the </w:t>
      </w:r>
      <w:r w:rsidRPr="00A34687">
        <w:rPr>
          <w:b/>
          <w:bCs/>
          <w:noProof/>
        </w:rPr>
        <w:t>Products</w:t>
      </w:r>
      <w:r w:rsidRPr="00A34687">
        <w:rPr>
          <w:noProof/>
        </w:rPr>
        <w:t xml:space="preserve"> </w:t>
      </w:r>
      <w:r w:rsidRPr="00A34687">
        <w:rPr>
          <w:b/>
          <w:bCs/>
          <w:noProof/>
        </w:rPr>
        <w:t>bought</w:t>
      </w:r>
      <w:r w:rsidRPr="00A34687">
        <w:rPr>
          <w:noProof/>
        </w:rPr>
        <w:t xml:space="preserve"> followed by its </w:t>
      </w:r>
      <w:r w:rsidRPr="00A34687">
        <w:rPr>
          <w:b/>
          <w:bCs/>
          <w:noProof/>
        </w:rPr>
        <w:t>quantity</w:t>
      </w:r>
      <w:r w:rsidRPr="00A34687">
        <w:rPr>
          <w:noProof/>
        </w:rPr>
        <w:t>. The display will be as follow:</w:t>
      </w:r>
    </w:p>
    <w:p w14:paraId="10413C83" w14:textId="77777777" w:rsidR="005F50FD" w:rsidRPr="00A34687" w:rsidRDefault="0097312A" w:rsidP="001F1E5C">
      <w:pPr>
        <w:pStyle w:val="ListParagraph"/>
        <w:keepNext/>
        <w:spacing w:line="360" w:lineRule="auto"/>
        <w:ind w:left="0"/>
        <w:jc w:val="center"/>
      </w:pPr>
      <w:r w:rsidRPr="00A34687">
        <w:rPr>
          <w:noProof/>
        </w:rPr>
        <w:drawing>
          <wp:inline distT="0" distB="0" distL="0" distR="0" wp14:anchorId="5711CDDC" wp14:editId="5C4D238D">
            <wp:extent cx="5943600" cy="3881413"/>
            <wp:effectExtent l="19050" t="1905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65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41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B3513" w14:textId="77777777" w:rsidR="0066683C" w:rsidRPr="00A34687" w:rsidRDefault="0097312A" w:rsidP="005F50FD">
      <w:pPr>
        <w:pStyle w:val="Caption"/>
        <w:jc w:val="center"/>
        <w:rPr>
          <w:b/>
          <w:bCs/>
          <w:i w:val="0"/>
          <w:iCs w:val="0"/>
          <w:noProof/>
          <w:color w:val="auto"/>
        </w:rPr>
      </w:pPr>
      <w:r w:rsidRPr="00A34687">
        <w:rPr>
          <w:b/>
          <w:bCs/>
          <w:i w:val="0"/>
          <w:iCs w:val="0"/>
          <w:color w:val="auto"/>
        </w:rPr>
        <w:t xml:space="preserve">Figure </w:t>
      </w:r>
      <w:r w:rsidRPr="00A34687">
        <w:rPr>
          <w:b/>
          <w:bCs/>
          <w:i w:val="0"/>
          <w:iCs w:val="0"/>
          <w:color w:val="auto"/>
        </w:rPr>
        <w:fldChar w:fldCharType="begin"/>
      </w:r>
      <w:r w:rsidRPr="00A34687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87">
        <w:rPr>
          <w:b/>
          <w:bCs/>
          <w:i w:val="0"/>
          <w:iCs w:val="0"/>
          <w:color w:val="auto"/>
        </w:rPr>
        <w:fldChar w:fldCharType="separate"/>
      </w:r>
      <w:r w:rsidRPr="00A34687">
        <w:rPr>
          <w:b/>
          <w:bCs/>
          <w:i w:val="0"/>
          <w:iCs w:val="0"/>
          <w:noProof/>
          <w:color w:val="auto"/>
        </w:rPr>
        <w:t>11</w:t>
      </w:r>
      <w:r w:rsidRPr="00A34687">
        <w:rPr>
          <w:b/>
          <w:bCs/>
          <w:i w:val="0"/>
          <w:iCs w:val="0"/>
          <w:color w:val="auto"/>
        </w:rPr>
        <w:fldChar w:fldCharType="end"/>
      </w:r>
      <w:r w:rsidRPr="00A34687">
        <w:rPr>
          <w:b/>
          <w:bCs/>
          <w:i w:val="0"/>
          <w:iCs w:val="0"/>
          <w:color w:val="auto"/>
        </w:rPr>
        <w:t>. View Success Order History</w:t>
      </w:r>
    </w:p>
    <w:p w14:paraId="75EFD851" w14:textId="77777777" w:rsidR="0066683C" w:rsidRPr="00A34687" w:rsidRDefault="0097312A" w:rsidP="0066683C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A34687">
        <w:rPr>
          <w:noProof/>
        </w:rPr>
        <w:t xml:space="preserve">If the user chooses menu 4, then the program will be </w:t>
      </w:r>
      <w:r w:rsidRPr="00A34687">
        <w:rPr>
          <w:b/>
          <w:bCs/>
          <w:noProof/>
        </w:rPr>
        <w:t>closed</w:t>
      </w:r>
      <w:r w:rsidRPr="00A34687">
        <w:rPr>
          <w:noProof/>
        </w:rPr>
        <w:t>.</w:t>
      </w:r>
      <w:r w:rsidRPr="00A34687">
        <w:rPr>
          <w:b/>
          <w:bCs/>
        </w:rPr>
        <w:t xml:space="preserve"> </w:t>
      </w:r>
    </w:p>
    <w:p w14:paraId="3DBF465F" w14:textId="77777777" w:rsidR="00DB78E9" w:rsidRPr="00A34687" w:rsidRDefault="00DB78E9" w:rsidP="00DB78E9">
      <w:pPr>
        <w:spacing w:line="360" w:lineRule="auto"/>
        <w:jc w:val="both"/>
      </w:pPr>
    </w:p>
    <w:p w14:paraId="6DFB7703" w14:textId="77777777" w:rsidR="002676DB" w:rsidRPr="00A34687" w:rsidRDefault="0097312A" w:rsidP="00B40194">
      <w:pPr>
        <w:spacing w:line="360" w:lineRule="auto"/>
        <w:jc w:val="center"/>
        <w:rPr>
          <w:b/>
        </w:rPr>
      </w:pPr>
      <w:r w:rsidRPr="00A34687">
        <w:rPr>
          <w:b/>
        </w:rPr>
        <w:t>If there is something you don’t understand, feel free to ask your Assistant!</w:t>
      </w:r>
    </w:p>
    <w:sectPr w:rsidR="002676DB" w:rsidRPr="00A34687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B1269" w14:textId="77777777" w:rsidR="00B503F8" w:rsidRDefault="00B503F8">
      <w:r>
        <w:separator/>
      </w:r>
    </w:p>
  </w:endnote>
  <w:endnote w:type="continuationSeparator" w:id="0">
    <w:p w14:paraId="4173FB49" w14:textId="77777777" w:rsidR="00B503F8" w:rsidRDefault="00B50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7E0C1F" w14:textId="77777777" w:rsidR="00BE24B4" w:rsidRPr="00D32597" w:rsidRDefault="00B503F8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4AEA3FE4">
        <v:line id="_x0000_s2049" style="position:absolute;z-index:251658240" from="0,10.65pt" to="522pt,10.65pt"/>
      </w:pict>
    </w:r>
  </w:p>
  <w:p w14:paraId="5CA3FA1F" w14:textId="77777777" w:rsidR="00BE24B4" w:rsidRDefault="0097312A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19BF50A7" w14:textId="77777777" w:rsidR="00BE24B4" w:rsidRPr="00A34D50" w:rsidRDefault="0097312A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19559B" w14:textId="77777777" w:rsidR="00B503F8" w:rsidRDefault="00B503F8">
      <w:r>
        <w:separator/>
      </w:r>
    </w:p>
  </w:footnote>
  <w:footnote w:type="continuationSeparator" w:id="0">
    <w:p w14:paraId="1E2B3B19" w14:textId="77777777" w:rsidR="00B503F8" w:rsidRDefault="00B50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F4D80" w14:textId="77777777" w:rsidR="00BE24B4" w:rsidRPr="007B11BC" w:rsidRDefault="0097312A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222D0204" w14:textId="77777777" w:rsidR="00BE24B4" w:rsidRPr="00B15614" w:rsidRDefault="0097312A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3B3171D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17967"/>
    <w:multiLevelType w:val="hybridMultilevel"/>
    <w:tmpl w:val="D3AAD8C2"/>
    <w:lvl w:ilvl="0" w:tplc="F31E7A48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8CF879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9C5F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6AF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72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02B8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2CA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08A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E87C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2F38"/>
    <w:multiLevelType w:val="hybridMultilevel"/>
    <w:tmpl w:val="E48C84EC"/>
    <w:lvl w:ilvl="0" w:tplc="FF0C15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10635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FC3B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AF292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A0D78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56ABBD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096CA1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64C89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C48B9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736450"/>
    <w:multiLevelType w:val="hybridMultilevel"/>
    <w:tmpl w:val="B34AAE7E"/>
    <w:lvl w:ilvl="0" w:tplc="3D6CB51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B692888A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9FD05CDE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89CD9B4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7C869C58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5D5E47A0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502B90E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C570F1C6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BD54F596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D1059E1"/>
    <w:multiLevelType w:val="hybridMultilevel"/>
    <w:tmpl w:val="CDF010BE"/>
    <w:lvl w:ilvl="0" w:tplc="318AE9C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C448A40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D586D6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E50C1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5F2D8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590248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66447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0A6B8C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A2230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415ED8"/>
    <w:multiLevelType w:val="hybridMultilevel"/>
    <w:tmpl w:val="15467A60"/>
    <w:lvl w:ilvl="0" w:tplc="51F0C17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3C61A2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965857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20A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8A6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8676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A6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05A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AE6C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75185"/>
    <w:multiLevelType w:val="hybridMultilevel"/>
    <w:tmpl w:val="B7861924"/>
    <w:lvl w:ilvl="0" w:tplc="AAC2867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9D8EA0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73EB2F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26A12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7C4269A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EB0A5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514C26E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362E143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68ADE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1D05D3"/>
    <w:multiLevelType w:val="hybridMultilevel"/>
    <w:tmpl w:val="71E6E9A6"/>
    <w:lvl w:ilvl="0" w:tplc="3B0A5734">
      <w:start w:val="1"/>
      <w:numFmt w:val="bullet"/>
      <w:lvlText w:val=""/>
      <w:lvlJc w:val="left"/>
      <w:pPr>
        <w:ind w:left="1980" w:hanging="360"/>
      </w:pPr>
      <w:rPr>
        <w:rFonts w:ascii="Wingdings" w:hAnsi="Wingdings" w:hint="default"/>
      </w:rPr>
    </w:lvl>
    <w:lvl w:ilvl="1" w:tplc="C9EAC118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65165614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cs="Wingdings" w:hint="default"/>
      </w:rPr>
    </w:lvl>
    <w:lvl w:ilvl="3" w:tplc="A7445032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cs="Symbol" w:hint="default"/>
      </w:rPr>
    </w:lvl>
    <w:lvl w:ilvl="4" w:tplc="0B0882A6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AC4E9E00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cs="Wingdings" w:hint="default"/>
      </w:rPr>
    </w:lvl>
    <w:lvl w:ilvl="6" w:tplc="06BCD1A8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cs="Symbol" w:hint="default"/>
      </w:rPr>
    </w:lvl>
    <w:lvl w:ilvl="7" w:tplc="D90A0AC8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5129442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811E39"/>
    <w:multiLevelType w:val="hybridMultilevel"/>
    <w:tmpl w:val="740C598E"/>
    <w:lvl w:ilvl="0" w:tplc="00505054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3BAA421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AF4EB89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3" w:tplc="05A4E49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</w:rPr>
    </w:lvl>
    <w:lvl w:ilvl="4" w:tplc="1144D96E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EFC2637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  <w:lvl w:ilvl="6" w:tplc="266A23B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Times New Roman" w:hint="default"/>
      </w:rPr>
    </w:lvl>
    <w:lvl w:ilvl="7" w:tplc="0B201D3C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C5B68A7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2FBB48F3"/>
    <w:multiLevelType w:val="hybridMultilevel"/>
    <w:tmpl w:val="C360E060"/>
    <w:lvl w:ilvl="0" w:tplc="61508E1A">
      <w:start w:val="1"/>
      <w:numFmt w:val="bullet"/>
      <w:lvlText w:val=""/>
      <w:lvlJc w:val="left"/>
      <w:pPr>
        <w:ind w:left="1530" w:hanging="360"/>
      </w:pPr>
      <w:rPr>
        <w:rFonts w:ascii="Wingdings" w:hAnsi="Wingdings" w:hint="default"/>
      </w:rPr>
    </w:lvl>
    <w:lvl w:ilvl="1" w:tplc="17CA1D5A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6F08222C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cs="Wingdings" w:hint="default"/>
      </w:rPr>
    </w:lvl>
    <w:lvl w:ilvl="3" w:tplc="60A62654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cs="Symbol" w:hint="default"/>
      </w:rPr>
    </w:lvl>
    <w:lvl w:ilvl="4" w:tplc="C7022C7E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0DE207A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cs="Wingdings" w:hint="default"/>
      </w:rPr>
    </w:lvl>
    <w:lvl w:ilvl="6" w:tplc="6A081A5A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cs="Symbol" w:hint="default"/>
      </w:rPr>
    </w:lvl>
    <w:lvl w:ilvl="7" w:tplc="672A2314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3841C6A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4A4A3F"/>
    <w:multiLevelType w:val="hybridMultilevel"/>
    <w:tmpl w:val="1C70489E"/>
    <w:lvl w:ilvl="0" w:tplc="2DF685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9050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46D8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9AFF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046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DC50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A9C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4A1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50B8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361E3"/>
    <w:multiLevelType w:val="hybridMultilevel"/>
    <w:tmpl w:val="1166C3CC"/>
    <w:lvl w:ilvl="0" w:tplc="20A83C8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E5687B6" w:tentative="1">
      <w:start w:val="1"/>
      <w:numFmt w:val="lowerLetter"/>
      <w:lvlText w:val="%2."/>
      <w:lvlJc w:val="left"/>
      <w:pPr>
        <w:ind w:left="1440" w:hanging="360"/>
      </w:pPr>
    </w:lvl>
    <w:lvl w:ilvl="2" w:tplc="DB68A4E0" w:tentative="1">
      <w:start w:val="1"/>
      <w:numFmt w:val="lowerRoman"/>
      <w:lvlText w:val="%3."/>
      <w:lvlJc w:val="right"/>
      <w:pPr>
        <w:ind w:left="2160" w:hanging="180"/>
      </w:pPr>
    </w:lvl>
    <w:lvl w:ilvl="3" w:tplc="C4C8E67E" w:tentative="1">
      <w:start w:val="1"/>
      <w:numFmt w:val="decimal"/>
      <w:lvlText w:val="%4."/>
      <w:lvlJc w:val="left"/>
      <w:pPr>
        <w:ind w:left="2880" w:hanging="360"/>
      </w:pPr>
    </w:lvl>
    <w:lvl w:ilvl="4" w:tplc="15C45BB8" w:tentative="1">
      <w:start w:val="1"/>
      <w:numFmt w:val="lowerLetter"/>
      <w:lvlText w:val="%5."/>
      <w:lvlJc w:val="left"/>
      <w:pPr>
        <w:ind w:left="3600" w:hanging="360"/>
      </w:pPr>
    </w:lvl>
    <w:lvl w:ilvl="5" w:tplc="3CF25CF8" w:tentative="1">
      <w:start w:val="1"/>
      <w:numFmt w:val="lowerRoman"/>
      <w:lvlText w:val="%6."/>
      <w:lvlJc w:val="right"/>
      <w:pPr>
        <w:ind w:left="4320" w:hanging="180"/>
      </w:pPr>
    </w:lvl>
    <w:lvl w:ilvl="6" w:tplc="09E04618" w:tentative="1">
      <w:start w:val="1"/>
      <w:numFmt w:val="decimal"/>
      <w:lvlText w:val="%7."/>
      <w:lvlJc w:val="left"/>
      <w:pPr>
        <w:ind w:left="5040" w:hanging="360"/>
      </w:pPr>
    </w:lvl>
    <w:lvl w:ilvl="7" w:tplc="732E4F18" w:tentative="1">
      <w:start w:val="1"/>
      <w:numFmt w:val="lowerLetter"/>
      <w:lvlText w:val="%8."/>
      <w:lvlJc w:val="left"/>
      <w:pPr>
        <w:ind w:left="5760" w:hanging="360"/>
      </w:pPr>
    </w:lvl>
    <w:lvl w:ilvl="8" w:tplc="AC5269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727E74"/>
    <w:multiLevelType w:val="hybridMultilevel"/>
    <w:tmpl w:val="F61667B4"/>
    <w:lvl w:ilvl="0" w:tplc="0B7259F0">
      <w:start w:val="1"/>
      <w:numFmt w:val="decimal"/>
      <w:lvlText w:val="%1."/>
      <w:lvlJc w:val="left"/>
      <w:pPr>
        <w:ind w:left="720" w:hanging="360"/>
      </w:pPr>
    </w:lvl>
    <w:lvl w:ilvl="1" w:tplc="E570A436" w:tentative="1">
      <w:start w:val="1"/>
      <w:numFmt w:val="lowerLetter"/>
      <w:lvlText w:val="%2."/>
      <w:lvlJc w:val="left"/>
      <w:pPr>
        <w:ind w:left="1440" w:hanging="360"/>
      </w:pPr>
    </w:lvl>
    <w:lvl w:ilvl="2" w:tplc="428EA9BE" w:tentative="1">
      <w:start w:val="1"/>
      <w:numFmt w:val="lowerRoman"/>
      <w:lvlText w:val="%3."/>
      <w:lvlJc w:val="right"/>
      <w:pPr>
        <w:ind w:left="2160" w:hanging="180"/>
      </w:pPr>
    </w:lvl>
    <w:lvl w:ilvl="3" w:tplc="75EC6822" w:tentative="1">
      <w:start w:val="1"/>
      <w:numFmt w:val="decimal"/>
      <w:lvlText w:val="%4."/>
      <w:lvlJc w:val="left"/>
      <w:pPr>
        <w:ind w:left="2880" w:hanging="360"/>
      </w:pPr>
    </w:lvl>
    <w:lvl w:ilvl="4" w:tplc="619AE5CE" w:tentative="1">
      <w:start w:val="1"/>
      <w:numFmt w:val="lowerLetter"/>
      <w:lvlText w:val="%5."/>
      <w:lvlJc w:val="left"/>
      <w:pPr>
        <w:ind w:left="3600" w:hanging="360"/>
      </w:pPr>
    </w:lvl>
    <w:lvl w:ilvl="5" w:tplc="9CCCA8E2" w:tentative="1">
      <w:start w:val="1"/>
      <w:numFmt w:val="lowerRoman"/>
      <w:lvlText w:val="%6."/>
      <w:lvlJc w:val="right"/>
      <w:pPr>
        <w:ind w:left="4320" w:hanging="180"/>
      </w:pPr>
    </w:lvl>
    <w:lvl w:ilvl="6" w:tplc="940C3A06" w:tentative="1">
      <w:start w:val="1"/>
      <w:numFmt w:val="decimal"/>
      <w:lvlText w:val="%7."/>
      <w:lvlJc w:val="left"/>
      <w:pPr>
        <w:ind w:left="5040" w:hanging="360"/>
      </w:pPr>
    </w:lvl>
    <w:lvl w:ilvl="7" w:tplc="84342F16" w:tentative="1">
      <w:start w:val="1"/>
      <w:numFmt w:val="lowerLetter"/>
      <w:lvlText w:val="%8."/>
      <w:lvlJc w:val="left"/>
      <w:pPr>
        <w:ind w:left="5760" w:hanging="360"/>
      </w:pPr>
    </w:lvl>
    <w:lvl w:ilvl="8" w:tplc="B66CD8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11C46"/>
    <w:multiLevelType w:val="hybridMultilevel"/>
    <w:tmpl w:val="DFA20504"/>
    <w:lvl w:ilvl="0" w:tplc="C1DA54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FF201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A2B0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A428FC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C223B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98CFD8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BC0804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94C018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936243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343FF1"/>
    <w:multiLevelType w:val="hybridMultilevel"/>
    <w:tmpl w:val="6F2C531E"/>
    <w:lvl w:ilvl="0" w:tplc="1BF4DD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8B2E25C">
      <w:numFmt w:val="bullet"/>
      <w:lvlText w:val="-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2" w:tplc="8B0A6944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E95A9E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1E01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E8E8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A9B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80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B2CB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41419"/>
    <w:multiLevelType w:val="hybridMultilevel"/>
    <w:tmpl w:val="858E37AC"/>
    <w:lvl w:ilvl="0" w:tplc="AB929A7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530C22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22322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7C66E0D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93082D3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527EC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F06C1D2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99C4770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81254C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B267822"/>
    <w:multiLevelType w:val="hybridMultilevel"/>
    <w:tmpl w:val="28908C76"/>
    <w:lvl w:ilvl="0" w:tplc="31F4D77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7686E7A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C2AA96CC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7B76C4C6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765E95E0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2744D5FE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EAD8FEBC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DEAC0F8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A2483154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" w15:restartNumberingAfterBreak="0">
    <w:nsid w:val="5D30579D"/>
    <w:multiLevelType w:val="hybridMultilevel"/>
    <w:tmpl w:val="98321DFC"/>
    <w:lvl w:ilvl="0" w:tplc="216EEBA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126C12E">
      <w:start w:val="1"/>
      <w:numFmt w:val="lowerLetter"/>
      <w:lvlText w:val="%2."/>
      <w:lvlJc w:val="left"/>
      <w:pPr>
        <w:ind w:left="1440" w:hanging="360"/>
      </w:pPr>
    </w:lvl>
    <w:lvl w:ilvl="2" w:tplc="A300D190">
      <w:start w:val="1"/>
      <w:numFmt w:val="lowerRoman"/>
      <w:lvlText w:val="%3."/>
      <w:lvlJc w:val="right"/>
      <w:pPr>
        <w:ind w:left="2160" w:hanging="180"/>
      </w:pPr>
    </w:lvl>
    <w:lvl w:ilvl="3" w:tplc="13420898">
      <w:start w:val="1"/>
      <w:numFmt w:val="decimal"/>
      <w:lvlText w:val="%4."/>
      <w:lvlJc w:val="left"/>
      <w:pPr>
        <w:ind w:left="2880" w:hanging="360"/>
      </w:pPr>
    </w:lvl>
    <w:lvl w:ilvl="4" w:tplc="29D0700E">
      <w:start w:val="1"/>
      <w:numFmt w:val="lowerLetter"/>
      <w:lvlText w:val="%5."/>
      <w:lvlJc w:val="left"/>
      <w:pPr>
        <w:ind w:left="3600" w:hanging="360"/>
      </w:pPr>
    </w:lvl>
    <w:lvl w:ilvl="5" w:tplc="42C260DA">
      <w:start w:val="1"/>
      <w:numFmt w:val="lowerRoman"/>
      <w:lvlText w:val="%6."/>
      <w:lvlJc w:val="right"/>
      <w:pPr>
        <w:ind w:left="4320" w:hanging="180"/>
      </w:pPr>
    </w:lvl>
    <w:lvl w:ilvl="6" w:tplc="EB5A9CA4">
      <w:start w:val="1"/>
      <w:numFmt w:val="decimal"/>
      <w:lvlText w:val="%7."/>
      <w:lvlJc w:val="left"/>
      <w:pPr>
        <w:ind w:left="5040" w:hanging="360"/>
      </w:pPr>
    </w:lvl>
    <w:lvl w:ilvl="7" w:tplc="BF10813C">
      <w:start w:val="1"/>
      <w:numFmt w:val="lowerLetter"/>
      <w:lvlText w:val="%8."/>
      <w:lvlJc w:val="left"/>
      <w:pPr>
        <w:ind w:left="5760" w:hanging="360"/>
      </w:pPr>
    </w:lvl>
    <w:lvl w:ilvl="8" w:tplc="7CD812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E60BF"/>
    <w:multiLevelType w:val="hybridMultilevel"/>
    <w:tmpl w:val="C1B4ABAE"/>
    <w:lvl w:ilvl="0" w:tplc="4258884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094C96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B2082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76B5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1C9F5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3F627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C2F7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B04A33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48A8C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3"/>
  </w:num>
  <w:num w:numId="3">
    <w:abstractNumId w:val="17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"/>
  </w:num>
  <w:num w:numId="7">
    <w:abstractNumId w:val="15"/>
  </w:num>
  <w:num w:numId="8">
    <w:abstractNumId w:val="0"/>
  </w:num>
  <w:num w:numId="9">
    <w:abstractNumId w:val="2"/>
  </w:num>
  <w:num w:numId="10">
    <w:abstractNumId w:val="4"/>
  </w:num>
  <w:num w:numId="11">
    <w:abstractNumId w:val="16"/>
  </w:num>
  <w:num w:numId="12">
    <w:abstractNumId w:val="13"/>
  </w:num>
  <w:num w:numId="13">
    <w:abstractNumId w:val="12"/>
  </w:num>
  <w:num w:numId="14">
    <w:abstractNumId w:val="10"/>
  </w:num>
  <w:num w:numId="15">
    <w:abstractNumId w:val="9"/>
  </w:num>
  <w:num w:numId="16">
    <w:abstractNumId w:val="14"/>
  </w:num>
  <w:num w:numId="17">
    <w:abstractNumId w:val="5"/>
  </w:num>
  <w:num w:numId="18">
    <w:abstractNumId w:val="8"/>
  </w:num>
  <w:num w:numId="19">
    <w:abstractNumId w:val="6"/>
  </w:num>
  <w:num w:numId="2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050B"/>
    <w:rsid w:val="0000110D"/>
    <w:rsid w:val="000012C2"/>
    <w:rsid w:val="000014BF"/>
    <w:rsid w:val="00003063"/>
    <w:rsid w:val="00005365"/>
    <w:rsid w:val="00005F36"/>
    <w:rsid w:val="0000665D"/>
    <w:rsid w:val="00006682"/>
    <w:rsid w:val="00006AF4"/>
    <w:rsid w:val="00006DA9"/>
    <w:rsid w:val="000075D8"/>
    <w:rsid w:val="000077C8"/>
    <w:rsid w:val="00014470"/>
    <w:rsid w:val="00017AA4"/>
    <w:rsid w:val="00017B48"/>
    <w:rsid w:val="00017CE2"/>
    <w:rsid w:val="0002522B"/>
    <w:rsid w:val="00026DAD"/>
    <w:rsid w:val="00031810"/>
    <w:rsid w:val="00032B5A"/>
    <w:rsid w:val="000379EB"/>
    <w:rsid w:val="00037EEF"/>
    <w:rsid w:val="00042D51"/>
    <w:rsid w:val="00044AA9"/>
    <w:rsid w:val="00046FCF"/>
    <w:rsid w:val="0004703A"/>
    <w:rsid w:val="00051121"/>
    <w:rsid w:val="00051BEB"/>
    <w:rsid w:val="0005313D"/>
    <w:rsid w:val="00053300"/>
    <w:rsid w:val="000539FD"/>
    <w:rsid w:val="000549F1"/>
    <w:rsid w:val="00054F3A"/>
    <w:rsid w:val="00057EC5"/>
    <w:rsid w:val="0006512E"/>
    <w:rsid w:val="000661AC"/>
    <w:rsid w:val="000705BD"/>
    <w:rsid w:val="00070BE6"/>
    <w:rsid w:val="000741D7"/>
    <w:rsid w:val="0007489A"/>
    <w:rsid w:val="00076B46"/>
    <w:rsid w:val="00077394"/>
    <w:rsid w:val="00080017"/>
    <w:rsid w:val="000803D9"/>
    <w:rsid w:val="000820C4"/>
    <w:rsid w:val="00086734"/>
    <w:rsid w:val="0008717B"/>
    <w:rsid w:val="000908CA"/>
    <w:rsid w:val="00091ABE"/>
    <w:rsid w:val="00092ADB"/>
    <w:rsid w:val="00092E30"/>
    <w:rsid w:val="00096A74"/>
    <w:rsid w:val="000A112A"/>
    <w:rsid w:val="000A2550"/>
    <w:rsid w:val="000A5169"/>
    <w:rsid w:val="000B06F9"/>
    <w:rsid w:val="000B10DE"/>
    <w:rsid w:val="000B1A0F"/>
    <w:rsid w:val="000B276E"/>
    <w:rsid w:val="000B3BBE"/>
    <w:rsid w:val="000B4869"/>
    <w:rsid w:val="000B58CC"/>
    <w:rsid w:val="000B7ACB"/>
    <w:rsid w:val="000C4F43"/>
    <w:rsid w:val="000C5CE6"/>
    <w:rsid w:val="000C702D"/>
    <w:rsid w:val="000D0FD7"/>
    <w:rsid w:val="000D3D53"/>
    <w:rsid w:val="000D63FD"/>
    <w:rsid w:val="000E088C"/>
    <w:rsid w:val="000E23B7"/>
    <w:rsid w:val="000E3FEE"/>
    <w:rsid w:val="000E6DEF"/>
    <w:rsid w:val="000E71E5"/>
    <w:rsid w:val="000F0344"/>
    <w:rsid w:val="000F1A8B"/>
    <w:rsid w:val="000F2363"/>
    <w:rsid w:val="000F260B"/>
    <w:rsid w:val="000F34A5"/>
    <w:rsid w:val="000F6578"/>
    <w:rsid w:val="00100C5B"/>
    <w:rsid w:val="00103433"/>
    <w:rsid w:val="001042DF"/>
    <w:rsid w:val="00104795"/>
    <w:rsid w:val="00105261"/>
    <w:rsid w:val="00110720"/>
    <w:rsid w:val="00111E07"/>
    <w:rsid w:val="00112B7C"/>
    <w:rsid w:val="00113A32"/>
    <w:rsid w:val="0011623F"/>
    <w:rsid w:val="0012160E"/>
    <w:rsid w:val="00122709"/>
    <w:rsid w:val="001235F0"/>
    <w:rsid w:val="001238F8"/>
    <w:rsid w:val="00126419"/>
    <w:rsid w:val="001267A6"/>
    <w:rsid w:val="00132391"/>
    <w:rsid w:val="00133035"/>
    <w:rsid w:val="0013334B"/>
    <w:rsid w:val="00133383"/>
    <w:rsid w:val="00136785"/>
    <w:rsid w:val="00136992"/>
    <w:rsid w:val="00140D5B"/>
    <w:rsid w:val="00141639"/>
    <w:rsid w:val="00141F2B"/>
    <w:rsid w:val="00143008"/>
    <w:rsid w:val="00143187"/>
    <w:rsid w:val="00146268"/>
    <w:rsid w:val="00150A0E"/>
    <w:rsid w:val="001524DF"/>
    <w:rsid w:val="00153C48"/>
    <w:rsid w:val="00153D45"/>
    <w:rsid w:val="0015658A"/>
    <w:rsid w:val="0016077E"/>
    <w:rsid w:val="00160E04"/>
    <w:rsid w:val="00161A04"/>
    <w:rsid w:val="00162F62"/>
    <w:rsid w:val="0016351D"/>
    <w:rsid w:val="00164A2A"/>
    <w:rsid w:val="001651CA"/>
    <w:rsid w:val="00170795"/>
    <w:rsid w:val="00171555"/>
    <w:rsid w:val="00171629"/>
    <w:rsid w:val="00171800"/>
    <w:rsid w:val="0017447D"/>
    <w:rsid w:val="00176C19"/>
    <w:rsid w:val="00177645"/>
    <w:rsid w:val="00177651"/>
    <w:rsid w:val="00191960"/>
    <w:rsid w:val="00192525"/>
    <w:rsid w:val="00192897"/>
    <w:rsid w:val="00192CFA"/>
    <w:rsid w:val="001949D3"/>
    <w:rsid w:val="001A190D"/>
    <w:rsid w:val="001A1F8D"/>
    <w:rsid w:val="001A3C9B"/>
    <w:rsid w:val="001A3EF3"/>
    <w:rsid w:val="001A7F7B"/>
    <w:rsid w:val="001B0D3F"/>
    <w:rsid w:val="001B0F0A"/>
    <w:rsid w:val="001B1D38"/>
    <w:rsid w:val="001B28CF"/>
    <w:rsid w:val="001B69A0"/>
    <w:rsid w:val="001C06F6"/>
    <w:rsid w:val="001C202F"/>
    <w:rsid w:val="001C2A4D"/>
    <w:rsid w:val="001C4CFC"/>
    <w:rsid w:val="001C7D5F"/>
    <w:rsid w:val="001C7D95"/>
    <w:rsid w:val="001D20D6"/>
    <w:rsid w:val="001D273A"/>
    <w:rsid w:val="001D4081"/>
    <w:rsid w:val="001D6793"/>
    <w:rsid w:val="001D79B2"/>
    <w:rsid w:val="001D7C8E"/>
    <w:rsid w:val="001E07A2"/>
    <w:rsid w:val="001E1DF2"/>
    <w:rsid w:val="001E3069"/>
    <w:rsid w:val="001E383F"/>
    <w:rsid w:val="001F0AE1"/>
    <w:rsid w:val="001F1E5C"/>
    <w:rsid w:val="001F2025"/>
    <w:rsid w:val="001F46C2"/>
    <w:rsid w:val="001F662B"/>
    <w:rsid w:val="0020553A"/>
    <w:rsid w:val="002066EE"/>
    <w:rsid w:val="0021012A"/>
    <w:rsid w:val="002142C3"/>
    <w:rsid w:val="00216C87"/>
    <w:rsid w:val="00222DE0"/>
    <w:rsid w:val="0022315F"/>
    <w:rsid w:val="002234F2"/>
    <w:rsid w:val="002241B6"/>
    <w:rsid w:val="00224F0D"/>
    <w:rsid w:val="00230730"/>
    <w:rsid w:val="00232B01"/>
    <w:rsid w:val="002332EE"/>
    <w:rsid w:val="00236AD1"/>
    <w:rsid w:val="002379BF"/>
    <w:rsid w:val="00242FA4"/>
    <w:rsid w:val="00243A15"/>
    <w:rsid w:val="00243A37"/>
    <w:rsid w:val="00243EA6"/>
    <w:rsid w:val="002471AD"/>
    <w:rsid w:val="0024724B"/>
    <w:rsid w:val="00247A28"/>
    <w:rsid w:val="0025139E"/>
    <w:rsid w:val="002549AF"/>
    <w:rsid w:val="00257EA6"/>
    <w:rsid w:val="002608A1"/>
    <w:rsid w:val="002609BB"/>
    <w:rsid w:val="00262618"/>
    <w:rsid w:val="00262836"/>
    <w:rsid w:val="00264F0E"/>
    <w:rsid w:val="00265ED4"/>
    <w:rsid w:val="00266874"/>
    <w:rsid w:val="002676DB"/>
    <w:rsid w:val="00267C0B"/>
    <w:rsid w:val="00270A8A"/>
    <w:rsid w:val="00271E37"/>
    <w:rsid w:val="00273C8B"/>
    <w:rsid w:val="00274EEC"/>
    <w:rsid w:val="00281498"/>
    <w:rsid w:val="0028316F"/>
    <w:rsid w:val="00286DF6"/>
    <w:rsid w:val="00287A83"/>
    <w:rsid w:val="00287DE6"/>
    <w:rsid w:val="00293558"/>
    <w:rsid w:val="00293F1B"/>
    <w:rsid w:val="00294D3C"/>
    <w:rsid w:val="0029524C"/>
    <w:rsid w:val="002A1203"/>
    <w:rsid w:val="002A28DE"/>
    <w:rsid w:val="002B16F7"/>
    <w:rsid w:val="002B2810"/>
    <w:rsid w:val="002B52A0"/>
    <w:rsid w:val="002B6A9C"/>
    <w:rsid w:val="002C3F2C"/>
    <w:rsid w:val="002D58B8"/>
    <w:rsid w:val="002E236A"/>
    <w:rsid w:val="002E6453"/>
    <w:rsid w:val="002E7C8E"/>
    <w:rsid w:val="002F0311"/>
    <w:rsid w:val="002F3BA5"/>
    <w:rsid w:val="003002AF"/>
    <w:rsid w:val="0030226A"/>
    <w:rsid w:val="00303BE7"/>
    <w:rsid w:val="003060E0"/>
    <w:rsid w:val="00306780"/>
    <w:rsid w:val="00310653"/>
    <w:rsid w:val="00310757"/>
    <w:rsid w:val="00310D39"/>
    <w:rsid w:val="003139A3"/>
    <w:rsid w:val="00313CF1"/>
    <w:rsid w:val="003166E1"/>
    <w:rsid w:val="00320919"/>
    <w:rsid w:val="00320C25"/>
    <w:rsid w:val="003349A9"/>
    <w:rsid w:val="003362F1"/>
    <w:rsid w:val="00336373"/>
    <w:rsid w:val="003376AC"/>
    <w:rsid w:val="00343033"/>
    <w:rsid w:val="00343BF1"/>
    <w:rsid w:val="003463BF"/>
    <w:rsid w:val="0034661D"/>
    <w:rsid w:val="00346D04"/>
    <w:rsid w:val="00351885"/>
    <w:rsid w:val="0035393E"/>
    <w:rsid w:val="00355A5E"/>
    <w:rsid w:val="003561D9"/>
    <w:rsid w:val="00356A90"/>
    <w:rsid w:val="0035760A"/>
    <w:rsid w:val="00362AE2"/>
    <w:rsid w:val="00364977"/>
    <w:rsid w:val="00365133"/>
    <w:rsid w:val="0036661D"/>
    <w:rsid w:val="00370F0A"/>
    <w:rsid w:val="003734E7"/>
    <w:rsid w:val="00375501"/>
    <w:rsid w:val="003814B1"/>
    <w:rsid w:val="00381772"/>
    <w:rsid w:val="00381BA6"/>
    <w:rsid w:val="0038343A"/>
    <w:rsid w:val="00383E4D"/>
    <w:rsid w:val="00384286"/>
    <w:rsid w:val="0038494B"/>
    <w:rsid w:val="003865A1"/>
    <w:rsid w:val="00394D27"/>
    <w:rsid w:val="003979D0"/>
    <w:rsid w:val="003A4095"/>
    <w:rsid w:val="003A5669"/>
    <w:rsid w:val="003A6F4A"/>
    <w:rsid w:val="003B104F"/>
    <w:rsid w:val="003B18C2"/>
    <w:rsid w:val="003B2158"/>
    <w:rsid w:val="003B501F"/>
    <w:rsid w:val="003C23D0"/>
    <w:rsid w:val="003C38C4"/>
    <w:rsid w:val="003C60D2"/>
    <w:rsid w:val="003C67BD"/>
    <w:rsid w:val="003D09BB"/>
    <w:rsid w:val="003E02FC"/>
    <w:rsid w:val="003E072F"/>
    <w:rsid w:val="003E406E"/>
    <w:rsid w:val="003E5094"/>
    <w:rsid w:val="003E65B2"/>
    <w:rsid w:val="003F0834"/>
    <w:rsid w:val="004001C7"/>
    <w:rsid w:val="004001F8"/>
    <w:rsid w:val="00400C67"/>
    <w:rsid w:val="00401682"/>
    <w:rsid w:val="0040276C"/>
    <w:rsid w:val="00403724"/>
    <w:rsid w:val="00404405"/>
    <w:rsid w:val="00404A23"/>
    <w:rsid w:val="00410B0F"/>
    <w:rsid w:val="00411E1B"/>
    <w:rsid w:val="00412E01"/>
    <w:rsid w:val="00415DCF"/>
    <w:rsid w:val="00416A82"/>
    <w:rsid w:val="00417105"/>
    <w:rsid w:val="0042428C"/>
    <w:rsid w:val="00425918"/>
    <w:rsid w:val="00426061"/>
    <w:rsid w:val="00427051"/>
    <w:rsid w:val="00427A1E"/>
    <w:rsid w:val="00434DCC"/>
    <w:rsid w:val="004370FC"/>
    <w:rsid w:val="00437E2E"/>
    <w:rsid w:val="00443C22"/>
    <w:rsid w:val="0044433C"/>
    <w:rsid w:val="004447F1"/>
    <w:rsid w:val="00445760"/>
    <w:rsid w:val="004461E0"/>
    <w:rsid w:val="0045305E"/>
    <w:rsid w:val="00456298"/>
    <w:rsid w:val="00456935"/>
    <w:rsid w:val="0045765A"/>
    <w:rsid w:val="00460051"/>
    <w:rsid w:val="004639E5"/>
    <w:rsid w:val="0046588D"/>
    <w:rsid w:val="004669A8"/>
    <w:rsid w:val="00466FE1"/>
    <w:rsid w:val="00476244"/>
    <w:rsid w:val="004769C9"/>
    <w:rsid w:val="004838C7"/>
    <w:rsid w:val="004867F2"/>
    <w:rsid w:val="00492036"/>
    <w:rsid w:val="004A09CD"/>
    <w:rsid w:val="004A09EC"/>
    <w:rsid w:val="004A2C14"/>
    <w:rsid w:val="004A3AB5"/>
    <w:rsid w:val="004A42D7"/>
    <w:rsid w:val="004A5AA7"/>
    <w:rsid w:val="004A64E1"/>
    <w:rsid w:val="004B00B2"/>
    <w:rsid w:val="004B42C7"/>
    <w:rsid w:val="004B46F3"/>
    <w:rsid w:val="004B479A"/>
    <w:rsid w:val="004B483A"/>
    <w:rsid w:val="004B5DB6"/>
    <w:rsid w:val="004B6ADF"/>
    <w:rsid w:val="004C000C"/>
    <w:rsid w:val="004C30F7"/>
    <w:rsid w:val="004C6222"/>
    <w:rsid w:val="004C666E"/>
    <w:rsid w:val="004D2B40"/>
    <w:rsid w:val="004D4333"/>
    <w:rsid w:val="004E5D1F"/>
    <w:rsid w:val="004E5DC1"/>
    <w:rsid w:val="004F1F84"/>
    <w:rsid w:val="004F48C3"/>
    <w:rsid w:val="004F5A86"/>
    <w:rsid w:val="004F5C0C"/>
    <w:rsid w:val="00502119"/>
    <w:rsid w:val="005030C8"/>
    <w:rsid w:val="0051046B"/>
    <w:rsid w:val="00510BE9"/>
    <w:rsid w:val="0051295D"/>
    <w:rsid w:val="0051412C"/>
    <w:rsid w:val="005141B6"/>
    <w:rsid w:val="00515520"/>
    <w:rsid w:val="005161C6"/>
    <w:rsid w:val="005201DD"/>
    <w:rsid w:val="00521157"/>
    <w:rsid w:val="0052282D"/>
    <w:rsid w:val="00522890"/>
    <w:rsid w:val="00522973"/>
    <w:rsid w:val="00527F25"/>
    <w:rsid w:val="0053440C"/>
    <w:rsid w:val="00543D1A"/>
    <w:rsid w:val="005453D5"/>
    <w:rsid w:val="0055172D"/>
    <w:rsid w:val="00562A30"/>
    <w:rsid w:val="00565C38"/>
    <w:rsid w:val="00566CEB"/>
    <w:rsid w:val="005672C7"/>
    <w:rsid w:val="00567F17"/>
    <w:rsid w:val="005708FD"/>
    <w:rsid w:val="0057288B"/>
    <w:rsid w:val="00573381"/>
    <w:rsid w:val="00574452"/>
    <w:rsid w:val="005754B5"/>
    <w:rsid w:val="00576953"/>
    <w:rsid w:val="005819D2"/>
    <w:rsid w:val="00581B61"/>
    <w:rsid w:val="00582454"/>
    <w:rsid w:val="005835FB"/>
    <w:rsid w:val="00584687"/>
    <w:rsid w:val="00586F72"/>
    <w:rsid w:val="00590506"/>
    <w:rsid w:val="005915E6"/>
    <w:rsid w:val="00591876"/>
    <w:rsid w:val="005945C0"/>
    <w:rsid w:val="005A062F"/>
    <w:rsid w:val="005A4CF6"/>
    <w:rsid w:val="005B4A87"/>
    <w:rsid w:val="005B5403"/>
    <w:rsid w:val="005B5B71"/>
    <w:rsid w:val="005B6943"/>
    <w:rsid w:val="005B6CA1"/>
    <w:rsid w:val="005B7921"/>
    <w:rsid w:val="005C14BE"/>
    <w:rsid w:val="005C5AC4"/>
    <w:rsid w:val="005D1462"/>
    <w:rsid w:val="005D4187"/>
    <w:rsid w:val="005E05E5"/>
    <w:rsid w:val="005E0C99"/>
    <w:rsid w:val="005E2DD3"/>
    <w:rsid w:val="005E4259"/>
    <w:rsid w:val="005F02D9"/>
    <w:rsid w:val="005F0563"/>
    <w:rsid w:val="005F17C9"/>
    <w:rsid w:val="005F50FD"/>
    <w:rsid w:val="005F71A4"/>
    <w:rsid w:val="006012C3"/>
    <w:rsid w:val="0060148D"/>
    <w:rsid w:val="00605463"/>
    <w:rsid w:val="006073E1"/>
    <w:rsid w:val="00612864"/>
    <w:rsid w:val="00613932"/>
    <w:rsid w:val="00614CD6"/>
    <w:rsid w:val="0061571F"/>
    <w:rsid w:val="006157CB"/>
    <w:rsid w:val="006160C2"/>
    <w:rsid w:val="0061662A"/>
    <w:rsid w:val="00620AE1"/>
    <w:rsid w:val="00621C61"/>
    <w:rsid w:val="00624D58"/>
    <w:rsid w:val="0063437D"/>
    <w:rsid w:val="0063646C"/>
    <w:rsid w:val="006439C8"/>
    <w:rsid w:val="00643A60"/>
    <w:rsid w:val="006447AB"/>
    <w:rsid w:val="006449F1"/>
    <w:rsid w:val="0064648A"/>
    <w:rsid w:val="006465F6"/>
    <w:rsid w:val="00647D08"/>
    <w:rsid w:val="00650761"/>
    <w:rsid w:val="00651A97"/>
    <w:rsid w:val="00652BF6"/>
    <w:rsid w:val="006532D3"/>
    <w:rsid w:val="006542A6"/>
    <w:rsid w:val="006543BC"/>
    <w:rsid w:val="00656E25"/>
    <w:rsid w:val="006611CB"/>
    <w:rsid w:val="00661231"/>
    <w:rsid w:val="0066317E"/>
    <w:rsid w:val="0066445D"/>
    <w:rsid w:val="0066683C"/>
    <w:rsid w:val="00670F1F"/>
    <w:rsid w:val="0067125D"/>
    <w:rsid w:val="00673EE2"/>
    <w:rsid w:val="00674B6D"/>
    <w:rsid w:val="00674CE5"/>
    <w:rsid w:val="00675BA7"/>
    <w:rsid w:val="0067617D"/>
    <w:rsid w:val="0067622A"/>
    <w:rsid w:val="00677A35"/>
    <w:rsid w:val="0068054D"/>
    <w:rsid w:val="00681B72"/>
    <w:rsid w:val="0068484D"/>
    <w:rsid w:val="00684E23"/>
    <w:rsid w:val="00685576"/>
    <w:rsid w:val="00686A80"/>
    <w:rsid w:val="00687F60"/>
    <w:rsid w:val="00690668"/>
    <w:rsid w:val="00691A95"/>
    <w:rsid w:val="00692A7B"/>
    <w:rsid w:val="00694EDD"/>
    <w:rsid w:val="00695BDE"/>
    <w:rsid w:val="006978A1"/>
    <w:rsid w:val="00697C9E"/>
    <w:rsid w:val="006A0A7C"/>
    <w:rsid w:val="006A1482"/>
    <w:rsid w:val="006A1C24"/>
    <w:rsid w:val="006A4966"/>
    <w:rsid w:val="006A5676"/>
    <w:rsid w:val="006A5943"/>
    <w:rsid w:val="006A5D6B"/>
    <w:rsid w:val="006B1A4C"/>
    <w:rsid w:val="006B2068"/>
    <w:rsid w:val="006B5A0E"/>
    <w:rsid w:val="006B5D4E"/>
    <w:rsid w:val="006B6357"/>
    <w:rsid w:val="006B7A09"/>
    <w:rsid w:val="006C2707"/>
    <w:rsid w:val="006C2E01"/>
    <w:rsid w:val="006C6C94"/>
    <w:rsid w:val="006D5E36"/>
    <w:rsid w:val="006D64A0"/>
    <w:rsid w:val="006E06F8"/>
    <w:rsid w:val="006E18D5"/>
    <w:rsid w:val="006E3893"/>
    <w:rsid w:val="006E39D3"/>
    <w:rsid w:val="006F228B"/>
    <w:rsid w:val="006F67D7"/>
    <w:rsid w:val="0070445E"/>
    <w:rsid w:val="00705191"/>
    <w:rsid w:val="0070593C"/>
    <w:rsid w:val="0070598F"/>
    <w:rsid w:val="00706D1C"/>
    <w:rsid w:val="00706DFF"/>
    <w:rsid w:val="00707782"/>
    <w:rsid w:val="0071122A"/>
    <w:rsid w:val="007118F6"/>
    <w:rsid w:val="007122A6"/>
    <w:rsid w:val="007134EF"/>
    <w:rsid w:val="007135FF"/>
    <w:rsid w:val="00713B1E"/>
    <w:rsid w:val="007151E7"/>
    <w:rsid w:val="00716CCB"/>
    <w:rsid w:val="007176A2"/>
    <w:rsid w:val="00720D76"/>
    <w:rsid w:val="00722785"/>
    <w:rsid w:val="00722CD1"/>
    <w:rsid w:val="00726DAF"/>
    <w:rsid w:val="0073103F"/>
    <w:rsid w:val="00731369"/>
    <w:rsid w:val="0073150D"/>
    <w:rsid w:val="007327BE"/>
    <w:rsid w:val="007334C9"/>
    <w:rsid w:val="007360C1"/>
    <w:rsid w:val="0073726F"/>
    <w:rsid w:val="00741665"/>
    <w:rsid w:val="0074486A"/>
    <w:rsid w:val="00745499"/>
    <w:rsid w:val="00746B3C"/>
    <w:rsid w:val="00747739"/>
    <w:rsid w:val="007512EB"/>
    <w:rsid w:val="00751C69"/>
    <w:rsid w:val="007535F3"/>
    <w:rsid w:val="00756925"/>
    <w:rsid w:val="00757394"/>
    <w:rsid w:val="0076048A"/>
    <w:rsid w:val="00760B78"/>
    <w:rsid w:val="00761494"/>
    <w:rsid w:val="00761964"/>
    <w:rsid w:val="00766577"/>
    <w:rsid w:val="00767052"/>
    <w:rsid w:val="00767610"/>
    <w:rsid w:val="00770005"/>
    <w:rsid w:val="007716EF"/>
    <w:rsid w:val="007719EC"/>
    <w:rsid w:val="007757C9"/>
    <w:rsid w:val="007775D3"/>
    <w:rsid w:val="007803A3"/>
    <w:rsid w:val="00780A61"/>
    <w:rsid w:val="007847CE"/>
    <w:rsid w:val="007864A5"/>
    <w:rsid w:val="00796972"/>
    <w:rsid w:val="00796BC7"/>
    <w:rsid w:val="00796E58"/>
    <w:rsid w:val="007A0149"/>
    <w:rsid w:val="007A16F9"/>
    <w:rsid w:val="007A285C"/>
    <w:rsid w:val="007A36AB"/>
    <w:rsid w:val="007A52CE"/>
    <w:rsid w:val="007B11BC"/>
    <w:rsid w:val="007B2975"/>
    <w:rsid w:val="007C1179"/>
    <w:rsid w:val="007C3E79"/>
    <w:rsid w:val="007C6604"/>
    <w:rsid w:val="007C6629"/>
    <w:rsid w:val="007C7647"/>
    <w:rsid w:val="007D0AC2"/>
    <w:rsid w:val="007D2322"/>
    <w:rsid w:val="007D7BE0"/>
    <w:rsid w:val="007E0F53"/>
    <w:rsid w:val="007E2F1C"/>
    <w:rsid w:val="007E3081"/>
    <w:rsid w:val="007E5F46"/>
    <w:rsid w:val="007E7F4B"/>
    <w:rsid w:val="0080006A"/>
    <w:rsid w:val="008005FB"/>
    <w:rsid w:val="00802FB1"/>
    <w:rsid w:val="00805C9D"/>
    <w:rsid w:val="008077E6"/>
    <w:rsid w:val="00810809"/>
    <w:rsid w:val="00812274"/>
    <w:rsid w:val="00813100"/>
    <w:rsid w:val="0081338A"/>
    <w:rsid w:val="00814BEE"/>
    <w:rsid w:val="00814D08"/>
    <w:rsid w:val="0081757D"/>
    <w:rsid w:val="00821F81"/>
    <w:rsid w:val="00822113"/>
    <w:rsid w:val="00822CBD"/>
    <w:rsid w:val="00824CE9"/>
    <w:rsid w:val="00832BDA"/>
    <w:rsid w:val="00833617"/>
    <w:rsid w:val="00835CA7"/>
    <w:rsid w:val="00840E68"/>
    <w:rsid w:val="008413CB"/>
    <w:rsid w:val="008438FA"/>
    <w:rsid w:val="00846123"/>
    <w:rsid w:val="00852267"/>
    <w:rsid w:val="0085242E"/>
    <w:rsid w:val="00852FCF"/>
    <w:rsid w:val="00854DDE"/>
    <w:rsid w:val="0085619B"/>
    <w:rsid w:val="00856B58"/>
    <w:rsid w:val="00857588"/>
    <w:rsid w:val="00864C8F"/>
    <w:rsid w:val="00866965"/>
    <w:rsid w:val="00870812"/>
    <w:rsid w:val="008711AD"/>
    <w:rsid w:val="008713F5"/>
    <w:rsid w:val="00871578"/>
    <w:rsid w:val="00871A90"/>
    <w:rsid w:val="00873AE2"/>
    <w:rsid w:val="00874163"/>
    <w:rsid w:val="00875C26"/>
    <w:rsid w:val="0087604D"/>
    <w:rsid w:val="00877C5E"/>
    <w:rsid w:val="008802D6"/>
    <w:rsid w:val="00882731"/>
    <w:rsid w:val="00884AFC"/>
    <w:rsid w:val="00885503"/>
    <w:rsid w:val="00885D14"/>
    <w:rsid w:val="00887EC2"/>
    <w:rsid w:val="00891D2A"/>
    <w:rsid w:val="00892972"/>
    <w:rsid w:val="008947E2"/>
    <w:rsid w:val="0089565F"/>
    <w:rsid w:val="008A1223"/>
    <w:rsid w:val="008A48B6"/>
    <w:rsid w:val="008A5A07"/>
    <w:rsid w:val="008A5BD2"/>
    <w:rsid w:val="008A7BFB"/>
    <w:rsid w:val="008A7C29"/>
    <w:rsid w:val="008B4AD5"/>
    <w:rsid w:val="008B71E6"/>
    <w:rsid w:val="008C1F22"/>
    <w:rsid w:val="008C4717"/>
    <w:rsid w:val="008C47AD"/>
    <w:rsid w:val="008C58A0"/>
    <w:rsid w:val="008C7A38"/>
    <w:rsid w:val="008D0510"/>
    <w:rsid w:val="008D3D8E"/>
    <w:rsid w:val="008D57D6"/>
    <w:rsid w:val="008D614D"/>
    <w:rsid w:val="008D6AA2"/>
    <w:rsid w:val="008E1A75"/>
    <w:rsid w:val="008E3088"/>
    <w:rsid w:val="008E407E"/>
    <w:rsid w:val="008E682B"/>
    <w:rsid w:val="008E7D8E"/>
    <w:rsid w:val="008F0988"/>
    <w:rsid w:val="008F6E6C"/>
    <w:rsid w:val="008F745D"/>
    <w:rsid w:val="008F758E"/>
    <w:rsid w:val="008F79AB"/>
    <w:rsid w:val="00901531"/>
    <w:rsid w:val="0090313A"/>
    <w:rsid w:val="00903289"/>
    <w:rsid w:val="00903D54"/>
    <w:rsid w:val="009116CB"/>
    <w:rsid w:val="00913791"/>
    <w:rsid w:val="009163FA"/>
    <w:rsid w:val="00920C0E"/>
    <w:rsid w:val="00921591"/>
    <w:rsid w:val="00923903"/>
    <w:rsid w:val="00923960"/>
    <w:rsid w:val="00924DB7"/>
    <w:rsid w:val="009317F1"/>
    <w:rsid w:val="00933507"/>
    <w:rsid w:val="009341F2"/>
    <w:rsid w:val="00934DFA"/>
    <w:rsid w:val="0093602C"/>
    <w:rsid w:val="00936385"/>
    <w:rsid w:val="0094045B"/>
    <w:rsid w:val="0094288A"/>
    <w:rsid w:val="00942C14"/>
    <w:rsid w:val="00943EE8"/>
    <w:rsid w:val="00945086"/>
    <w:rsid w:val="00947DDB"/>
    <w:rsid w:val="009516DE"/>
    <w:rsid w:val="00951930"/>
    <w:rsid w:val="009523C0"/>
    <w:rsid w:val="0095265C"/>
    <w:rsid w:val="00952E75"/>
    <w:rsid w:val="009565F3"/>
    <w:rsid w:val="009574B3"/>
    <w:rsid w:val="009625FC"/>
    <w:rsid w:val="00965261"/>
    <w:rsid w:val="00966C0C"/>
    <w:rsid w:val="00970696"/>
    <w:rsid w:val="0097312A"/>
    <w:rsid w:val="00975BAE"/>
    <w:rsid w:val="0098009A"/>
    <w:rsid w:val="0098521D"/>
    <w:rsid w:val="00985B94"/>
    <w:rsid w:val="00985C06"/>
    <w:rsid w:val="009918A6"/>
    <w:rsid w:val="0099487D"/>
    <w:rsid w:val="00996837"/>
    <w:rsid w:val="009976D7"/>
    <w:rsid w:val="00997DC8"/>
    <w:rsid w:val="009A1238"/>
    <w:rsid w:val="009A2FF9"/>
    <w:rsid w:val="009A34D4"/>
    <w:rsid w:val="009A742B"/>
    <w:rsid w:val="009B0101"/>
    <w:rsid w:val="009B0D37"/>
    <w:rsid w:val="009B1727"/>
    <w:rsid w:val="009B4B74"/>
    <w:rsid w:val="009B5BA2"/>
    <w:rsid w:val="009B7849"/>
    <w:rsid w:val="009C04E2"/>
    <w:rsid w:val="009C0AB8"/>
    <w:rsid w:val="009C3574"/>
    <w:rsid w:val="009C4931"/>
    <w:rsid w:val="009C5089"/>
    <w:rsid w:val="009C72F2"/>
    <w:rsid w:val="009D5B11"/>
    <w:rsid w:val="009D6295"/>
    <w:rsid w:val="009D778B"/>
    <w:rsid w:val="009D7D0E"/>
    <w:rsid w:val="009E013E"/>
    <w:rsid w:val="009E1011"/>
    <w:rsid w:val="009E3912"/>
    <w:rsid w:val="009E54F2"/>
    <w:rsid w:val="009E6914"/>
    <w:rsid w:val="009F0437"/>
    <w:rsid w:val="009F1348"/>
    <w:rsid w:val="009F1451"/>
    <w:rsid w:val="009F605E"/>
    <w:rsid w:val="009F655E"/>
    <w:rsid w:val="009F6A34"/>
    <w:rsid w:val="00A103B6"/>
    <w:rsid w:val="00A1145F"/>
    <w:rsid w:val="00A11EE2"/>
    <w:rsid w:val="00A13393"/>
    <w:rsid w:val="00A14280"/>
    <w:rsid w:val="00A144E4"/>
    <w:rsid w:val="00A1568A"/>
    <w:rsid w:val="00A17D93"/>
    <w:rsid w:val="00A21A79"/>
    <w:rsid w:val="00A22697"/>
    <w:rsid w:val="00A22A44"/>
    <w:rsid w:val="00A246A5"/>
    <w:rsid w:val="00A27A51"/>
    <w:rsid w:val="00A342C4"/>
    <w:rsid w:val="00A34687"/>
    <w:rsid w:val="00A34D50"/>
    <w:rsid w:val="00A34D8E"/>
    <w:rsid w:val="00A34DAE"/>
    <w:rsid w:val="00A36769"/>
    <w:rsid w:val="00A369C6"/>
    <w:rsid w:val="00A43527"/>
    <w:rsid w:val="00A450C3"/>
    <w:rsid w:val="00A47561"/>
    <w:rsid w:val="00A5281E"/>
    <w:rsid w:val="00A53448"/>
    <w:rsid w:val="00A54ED8"/>
    <w:rsid w:val="00A55A87"/>
    <w:rsid w:val="00A578CF"/>
    <w:rsid w:val="00A6296B"/>
    <w:rsid w:val="00A63386"/>
    <w:rsid w:val="00A6482B"/>
    <w:rsid w:val="00A651F8"/>
    <w:rsid w:val="00A663F3"/>
    <w:rsid w:val="00A70266"/>
    <w:rsid w:val="00A71F33"/>
    <w:rsid w:val="00A728F4"/>
    <w:rsid w:val="00A72C07"/>
    <w:rsid w:val="00A744E4"/>
    <w:rsid w:val="00A74B51"/>
    <w:rsid w:val="00A74CB9"/>
    <w:rsid w:val="00A84125"/>
    <w:rsid w:val="00A847CA"/>
    <w:rsid w:val="00A85399"/>
    <w:rsid w:val="00A86122"/>
    <w:rsid w:val="00A8748D"/>
    <w:rsid w:val="00A92AEF"/>
    <w:rsid w:val="00A94352"/>
    <w:rsid w:val="00A948C3"/>
    <w:rsid w:val="00A94BEF"/>
    <w:rsid w:val="00A97794"/>
    <w:rsid w:val="00AA0268"/>
    <w:rsid w:val="00AA3173"/>
    <w:rsid w:val="00AA4FD2"/>
    <w:rsid w:val="00AB0B65"/>
    <w:rsid w:val="00AB44F5"/>
    <w:rsid w:val="00AB44FD"/>
    <w:rsid w:val="00AC1F43"/>
    <w:rsid w:val="00AC2DB7"/>
    <w:rsid w:val="00AC3945"/>
    <w:rsid w:val="00AC403E"/>
    <w:rsid w:val="00AC74DB"/>
    <w:rsid w:val="00AD0FCB"/>
    <w:rsid w:val="00AD125D"/>
    <w:rsid w:val="00AD1BD5"/>
    <w:rsid w:val="00AD2518"/>
    <w:rsid w:val="00AD3919"/>
    <w:rsid w:val="00AD6889"/>
    <w:rsid w:val="00AE07D0"/>
    <w:rsid w:val="00AE0B41"/>
    <w:rsid w:val="00AE2280"/>
    <w:rsid w:val="00AE4F87"/>
    <w:rsid w:val="00AE5D87"/>
    <w:rsid w:val="00AE6B30"/>
    <w:rsid w:val="00AE6CC8"/>
    <w:rsid w:val="00AE6D6C"/>
    <w:rsid w:val="00AE75C6"/>
    <w:rsid w:val="00AF0E97"/>
    <w:rsid w:val="00AF164A"/>
    <w:rsid w:val="00AF3F0A"/>
    <w:rsid w:val="00B0039F"/>
    <w:rsid w:val="00B03612"/>
    <w:rsid w:val="00B057F4"/>
    <w:rsid w:val="00B1249B"/>
    <w:rsid w:val="00B12541"/>
    <w:rsid w:val="00B14CE7"/>
    <w:rsid w:val="00B15614"/>
    <w:rsid w:val="00B15F4E"/>
    <w:rsid w:val="00B2151E"/>
    <w:rsid w:val="00B234EB"/>
    <w:rsid w:val="00B342BA"/>
    <w:rsid w:val="00B363C5"/>
    <w:rsid w:val="00B36BF1"/>
    <w:rsid w:val="00B40194"/>
    <w:rsid w:val="00B40F95"/>
    <w:rsid w:val="00B430BB"/>
    <w:rsid w:val="00B4343A"/>
    <w:rsid w:val="00B44DA4"/>
    <w:rsid w:val="00B45E4C"/>
    <w:rsid w:val="00B46588"/>
    <w:rsid w:val="00B503F8"/>
    <w:rsid w:val="00B52A9B"/>
    <w:rsid w:val="00B533CD"/>
    <w:rsid w:val="00B545BA"/>
    <w:rsid w:val="00B55312"/>
    <w:rsid w:val="00B56686"/>
    <w:rsid w:val="00B62BF4"/>
    <w:rsid w:val="00B6646E"/>
    <w:rsid w:val="00B66A4B"/>
    <w:rsid w:val="00B66FCE"/>
    <w:rsid w:val="00B7256E"/>
    <w:rsid w:val="00B764A1"/>
    <w:rsid w:val="00B816F7"/>
    <w:rsid w:val="00B81EC3"/>
    <w:rsid w:val="00B82E9A"/>
    <w:rsid w:val="00B84031"/>
    <w:rsid w:val="00B84237"/>
    <w:rsid w:val="00B879CA"/>
    <w:rsid w:val="00B90626"/>
    <w:rsid w:val="00B920B6"/>
    <w:rsid w:val="00B9275C"/>
    <w:rsid w:val="00B9340A"/>
    <w:rsid w:val="00B9392A"/>
    <w:rsid w:val="00B94057"/>
    <w:rsid w:val="00B9472F"/>
    <w:rsid w:val="00B963D5"/>
    <w:rsid w:val="00B97658"/>
    <w:rsid w:val="00B97FD8"/>
    <w:rsid w:val="00BA0DD1"/>
    <w:rsid w:val="00BA42F7"/>
    <w:rsid w:val="00BB01E7"/>
    <w:rsid w:val="00BB1D5F"/>
    <w:rsid w:val="00BB21A1"/>
    <w:rsid w:val="00BB27FD"/>
    <w:rsid w:val="00BB3758"/>
    <w:rsid w:val="00BB5EA0"/>
    <w:rsid w:val="00BC0EF9"/>
    <w:rsid w:val="00BC568D"/>
    <w:rsid w:val="00BD2855"/>
    <w:rsid w:val="00BD34BD"/>
    <w:rsid w:val="00BD4448"/>
    <w:rsid w:val="00BD66F7"/>
    <w:rsid w:val="00BD6965"/>
    <w:rsid w:val="00BE032A"/>
    <w:rsid w:val="00BE218B"/>
    <w:rsid w:val="00BE24B4"/>
    <w:rsid w:val="00BF0197"/>
    <w:rsid w:val="00BF2AAF"/>
    <w:rsid w:val="00BF5287"/>
    <w:rsid w:val="00BF65C9"/>
    <w:rsid w:val="00BF73FC"/>
    <w:rsid w:val="00BF7CCA"/>
    <w:rsid w:val="00BF7EE7"/>
    <w:rsid w:val="00C003D3"/>
    <w:rsid w:val="00C02DAD"/>
    <w:rsid w:val="00C032FE"/>
    <w:rsid w:val="00C0334C"/>
    <w:rsid w:val="00C03485"/>
    <w:rsid w:val="00C0601F"/>
    <w:rsid w:val="00C061B7"/>
    <w:rsid w:val="00C06743"/>
    <w:rsid w:val="00C114E2"/>
    <w:rsid w:val="00C13E32"/>
    <w:rsid w:val="00C146D1"/>
    <w:rsid w:val="00C166E4"/>
    <w:rsid w:val="00C174DB"/>
    <w:rsid w:val="00C17BB4"/>
    <w:rsid w:val="00C17DF6"/>
    <w:rsid w:val="00C21A44"/>
    <w:rsid w:val="00C32E46"/>
    <w:rsid w:val="00C40EB4"/>
    <w:rsid w:val="00C41AC5"/>
    <w:rsid w:val="00C43442"/>
    <w:rsid w:val="00C45617"/>
    <w:rsid w:val="00C46A52"/>
    <w:rsid w:val="00C47B9C"/>
    <w:rsid w:val="00C47E5A"/>
    <w:rsid w:val="00C50CE9"/>
    <w:rsid w:val="00C51A12"/>
    <w:rsid w:val="00C522F1"/>
    <w:rsid w:val="00C5576D"/>
    <w:rsid w:val="00C568EF"/>
    <w:rsid w:val="00C6181C"/>
    <w:rsid w:val="00C639A1"/>
    <w:rsid w:val="00C658BD"/>
    <w:rsid w:val="00C66589"/>
    <w:rsid w:val="00C670FC"/>
    <w:rsid w:val="00C70E53"/>
    <w:rsid w:val="00C71677"/>
    <w:rsid w:val="00C7250F"/>
    <w:rsid w:val="00C75FF8"/>
    <w:rsid w:val="00C8122C"/>
    <w:rsid w:val="00C829F7"/>
    <w:rsid w:val="00C87C43"/>
    <w:rsid w:val="00C9082D"/>
    <w:rsid w:val="00C9141A"/>
    <w:rsid w:val="00C93293"/>
    <w:rsid w:val="00C94BC0"/>
    <w:rsid w:val="00C9734B"/>
    <w:rsid w:val="00C975FC"/>
    <w:rsid w:val="00CA09AC"/>
    <w:rsid w:val="00CA1C3A"/>
    <w:rsid w:val="00CA35BE"/>
    <w:rsid w:val="00CA5125"/>
    <w:rsid w:val="00CB13D8"/>
    <w:rsid w:val="00CB14AD"/>
    <w:rsid w:val="00CB1A86"/>
    <w:rsid w:val="00CB38B6"/>
    <w:rsid w:val="00CB78B7"/>
    <w:rsid w:val="00CC0C84"/>
    <w:rsid w:val="00CC1C9A"/>
    <w:rsid w:val="00CC1FBB"/>
    <w:rsid w:val="00CC3977"/>
    <w:rsid w:val="00CC61A4"/>
    <w:rsid w:val="00CD06D4"/>
    <w:rsid w:val="00CD153F"/>
    <w:rsid w:val="00CD32BC"/>
    <w:rsid w:val="00CD50FA"/>
    <w:rsid w:val="00CD5FCE"/>
    <w:rsid w:val="00CD77F8"/>
    <w:rsid w:val="00CD7EC5"/>
    <w:rsid w:val="00CE154F"/>
    <w:rsid w:val="00CE3990"/>
    <w:rsid w:val="00CE6613"/>
    <w:rsid w:val="00CF120A"/>
    <w:rsid w:val="00CF142C"/>
    <w:rsid w:val="00CF2C2C"/>
    <w:rsid w:val="00CF3228"/>
    <w:rsid w:val="00CF4A68"/>
    <w:rsid w:val="00CF5A43"/>
    <w:rsid w:val="00CF6990"/>
    <w:rsid w:val="00CF7024"/>
    <w:rsid w:val="00CF7F9A"/>
    <w:rsid w:val="00D0172B"/>
    <w:rsid w:val="00D032DD"/>
    <w:rsid w:val="00D04099"/>
    <w:rsid w:val="00D044F9"/>
    <w:rsid w:val="00D0456A"/>
    <w:rsid w:val="00D126C8"/>
    <w:rsid w:val="00D14412"/>
    <w:rsid w:val="00D15B9C"/>
    <w:rsid w:val="00D1700F"/>
    <w:rsid w:val="00D176BA"/>
    <w:rsid w:val="00D17E55"/>
    <w:rsid w:val="00D212D6"/>
    <w:rsid w:val="00D2230E"/>
    <w:rsid w:val="00D22C8A"/>
    <w:rsid w:val="00D25913"/>
    <w:rsid w:val="00D26B15"/>
    <w:rsid w:val="00D31E34"/>
    <w:rsid w:val="00D32597"/>
    <w:rsid w:val="00D40699"/>
    <w:rsid w:val="00D42554"/>
    <w:rsid w:val="00D427C0"/>
    <w:rsid w:val="00D43285"/>
    <w:rsid w:val="00D43600"/>
    <w:rsid w:val="00D454CB"/>
    <w:rsid w:val="00D45603"/>
    <w:rsid w:val="00D46F41"/>
    <w:rsid w:val="00D50780"/>
    <w:rsid w:val="00D53B9B"/>
    <w:rsid w:val="00D54CC3"/>
    <w:rsid w:val="00D5583B"/>
    <w:rsid w:val="00D571B9"/>
    <w:rsid w:val="00D57F73"/>
    <w:rsid w:val="00D638CE"/>
    <w:rsid w:val="00D6394B"/>
    <w:rsid w:val="00D66579"/>
    <w:rsid w:val="00D6664B"/>
    <w:rsid w:val="00D70743"/>
    <w:rsid w:val="00D74D2C"/>
    <w:rsid w:val="00D77767"/>
    <w:rsid w:val="00D777F0"/>
    <w:rsid w:val="00D809CA"/>
    <w:rsid w:val="00D8237D"/>
    <w:rsid w:val="00D83E53"/>
    <w:rsid w:val="00D843FE"/>
    <w:rsid w:val="00D852B7"/>
    <w:rsid w:val="00D86D1D"/>
    <w:rsid w:val="00D86F59"/>
    <w:rsid w:val="00D8779F"/>
    <w:rsid w:val="00D9317C"/>
    <w:rsid w:val="00D9343C"/>
    <w:rsid w:val="00D93F78"/>
    <w:rsid w:val="00D93FEF"/>
    <w:rsid w:val="00D96B73"/>
    <w:rsid w:val="00D97414"/>
    <w:rsid w:val="00DA4B79"/>
    <w:rsid w:val="00DA7A95"/>
    <w:rsid w:val="00DB0625"/>
    <w:rsid w:val="00DB76ED"/>
    <w:rsid w:val="00DB78E9"/>
    <w:rsid w:val="00DC24C4"/>
    <w:rsid w:val="00DC346A"/>
    <w:rsid w:val="00DC4F36"/>
    <w:rsid w:val="00DC53C5"/>
    <w:rsid w:val="00DD0B18"/>
    <w:rsid w:val="00DD4DD0"/>
    <w:rsid w:val="00DE22D1"/>
    <w:rsid w:val="00DE3C75"/>
    <w:rsid w:val="00DE4A24"/>
    <w:rsid w:val="00DE5055"/>
    <w:rsid w:val="00DE7FE2"/>
    <w:rsid w:val="00DF0FE0"/>
    <w:rsid w:val="00DF4AC7"/>
    <w:rsid w:val="00E00DFB"/>
    <w:rsid w:val="00E05084"/>
    <w:rsid w:val="00E0596C"/>
    <w:rsid w:val="00E10840"/>
    <w:rsid w:val="00E21BA6"/>
    <w:rsid w:val="00E233EC"/>
    <w:rsid w:val="00E25050"/>
    <w:rsid w:val="00E2727C"/>
    <w:rsid w:val="00E30FD1"/>
    <w:rsid w:val="00E3219E"/>
    <w:rsid w:val="00E34C7F"/>
    <w:rsid w:val="00E35F61"/>
    <w:rsid w:val="00E3718D"/>
    <w:rsid w:val="00E40E9B"/>
    <w:rsid w:val="00E41261"/>
    <w:rsid w:val="00E4316B"/>
    <w:rsid w:val="00E436B1"/>
    <w:rsid w:val="00E43D10"/>
    <w:rsid w:val="00E4469B"/>
    <w:rsid w:val="00E44BDC"/>
    <w:rsid w:val="00E471B6"/>
    <w:rsid w:val="00E563BA"/>
    <w:rsid w:val="00E577EA"/>
    <w:rsid w:val="00E57D28"/>
    <w:rsid w:val="00E60DAA"/>
    <w:rsid w:val="00E60EF2"/>
    <w:rsid w:val="00E62A42"/>
    <w:rsid w:val="00E63E36"/>
    <w:rsid w:val="00E64842"/>
    <w:rsid w:val="00E71226"/>
    <w:rsid w:val="00E73899"/>
    <w:rsid w:val="00E748AB"/>
    <w:rsid w:val="00E813CB"/>
    <w:rsid w:val="00E815C3"/>
    <w:rsid w:val="00E81E48"/>
    <w:rsid w:val="00E82760"/>
    <w:rsid w:val="00E84AA6"/>
    <w:rsid w:val="00E860CE"/>
    <w:rsid w:val="00E87067"/>
    <w:rsid w:val="00E8712F"/>
    <w:rsid w:val="00E934FB"/>
    <w:rsid w:val="00E942F8"/>
    <w:rsid w:val="00EA393C"/>
    <w:rsid w:val="00EA70BA"/>
    <w:rsid w:val="00EB494D"/>
    <w:rsid w:val="00EB4F79"/>
    <w:rsid w:val="00EB58DA"/>
    <w:rsid w:val="00EB5B0E"/>
    <w:rsid w:val="00EB5E6E"/>
    <w:rsid w:val="00EB60FE"/>
    <w:rsid w:val="00EB6323"/>
    <w:rsid w:val="00EB6722"/>
    <w:rsid w:val="00EC28BB"/>
    <w:rsid w:val="00EC672D"/>
    <w:rsid w:val="00EC6755"/>
    <w:rsid w:val="00ED0188"/>
    <w:rsid w:val="00ED07F7"/>
    <w:rsid w:val="00ED0F73"/>
    <w:rsid w:val="00ED2CD4"/>
    <w:rsid w:val="00ED2CDB"/>
    <w:rsid w:val="00ED4815"/>
    <w:rsid w:val="00ED6B06"/>
    <w:rsid w:val="00ED730A"/>
    <w:rsid w:val="00EE1B72"/>
    <w:rsid w:val="00EE6FB1"/>
    <w:rsid w:val="00EE6FEF"/>
    <w:rsid w:val="00EE781F"/>
    <w:rsid w:val="00EF0FCD"/>
    <w:rsid w:val="00EF10A4"/>
    <w:rsid w:val="00EF1BA9"/>
    <w:rsid w:val="00EF4733"/>
    <w:rsid w:val="00F0188B"/>
    <w:rsid w:val="00F019EC"/>
    <w:rsid w:val="00F10596"/>
    <w:rsid w:val="00F144CE"/>
    <w:rsid w:val="00F17383"/>
    <w:rsid w:val="00F17590"/>
    <w:rsid w:val="00F22F27"/>
    <w:rsid w:val="00F26858"/>
    <w:rsid w:val="00F26A7D"/>
    <w:rsid w:val="00F2783D"/>
    <w:rsid w:val="00F34BC9"/>
    <w:rsid w:val="00F40143"/>
    <w:rsid w:val="00F4265B"/>
    <w:rsid w:val="00F43851"/>
    <w:rsid w:val="00F465ED"/>
    <w:rsid w:val="00F53845"/>
    <w:rsid w:val="00F53BDA"/>
    <w:rsid w:val="00F55325"/>
    <w:rsid w:val="00F63726"/>
    <w:rsid w:val="00F659B7"/>
    <w:rsid w:val="00F71268"/>
    <w:rsid w:val="00F7250C"/>
    <w:rsid w:val="00F7421C"/>
    <w:rsid w:val="00F75178"/>
    <w:rsid w:val="00F771C9"/>
    <w:rsid w:val="00F86292"/>
    <w:rsid w:val="00F865BD"/>
    <w:rsid w:val="00F908ED"/>
    <w:rsid w:val="00F91C11"/>
    <w:rsid w:val="00F921B8"/>
    <w:rsid w:val="00F93DA2"/>
    <w:rsid w:val="00F95761"/>
    <w:rsid w:val="00F96BCC"/>
    <w:rsid w:val="00F979FE"/>
    <w:rsid w:val="00F97AAC"/>
    <w:rsid w:val="00FA1998"/>
    <w:rsid w:val="00FA1DC5"/>
    <w:rsid w:val="00FA4792"/>
    <w:rsid w:val="00FA549E"/>
    <w:rsid w:val="00FA589D"/>
    <w:rsid w:val="00FB0086"/>
    <w:rsid w:val="00FB0D04"/>
    <w:rsid w:val="00FB1399"/>
    <w:rsid w:val="00FB37DB"/>
    <w:rsid w:val="00FB5184"/>
    <w:rsid w:val="00FC1D2E"/>
    <w:rsid w:val="00FC458D"/>
    <w:rsid w:val="00FC4FE9"/>
    <w:rsid w:val="00FD03E3"/>
    <w:rsid w:val="00FD2938"/>
    <w:rsid w:val="00FD2C52"/>
    <w:rsid w:val="00FD36B8"/>
    <w:rsid w:val="00FD7C33"/>
    <w:rsid w:val="00FE104C"/>
    <w:rsid w:val="00FE3C52"/>
    <w:rsid w:val="00FE6378"/>
    <w:rsid w:val="00FE729E"/>
    <w:rsid w:val="00FE794E"/>
    <w:rsid w:val="00FE7EBA"/>
    <w:rsid w:val="00FF15C5"/>
    <w:rsid w:val="00FF1A29"/>
    <w:rsid w:val="00FF243B"/>
    <w:rsid w:val="00FF6BCE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A4F90A3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281498"/>
    <w:pPr>
      <w:spacing w:after="200"/>
    </w:pPr>
    <w:rPr>
      <w:i/>
      <w:iCs/>
      <w:color w:val="1F497D" w:themeColor="text2"/>
      <w:sz w:val="18"/>
      <w:szCs w:val="18"/>
    </w:rPr>
  </w:style>
  <w:style w:type="table" w:styleId="GridTable4">
    <w:name w:val="Grid Table 4"/>
    <w:basedOn w:val="TableNormal"/>
    <w:uiPriority w:val="49"/>
    <w:rsid w:val="00D6657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oratory.binus.ac.id/la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laboratory.binus.ac.id/lab" TargetMode="Externa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893</TotalTime>
  <Pages>10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ケビン</cp:lastModifiedBy>
  <cp:revision>966</cp:revision>
  <cp:lastPrinted>2012-09-10T04:38:00Z</cp:lastPrinted>
  <dcterms:created xsi:type="dcterms:W3CDTF">2012-09-10T04:38:00Z</dcterms:created>
  <dcterms:modified xsi:type="dcterms:W3CDTF">2020-05-24T05:09:00Z</dcterms:modified>
</cp:coreProperties>
</file>